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【GAD翻译馆】使用ZBrush和3DMAX雕刻一个百夫长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"http://gad.qq.com/article/detail/195339" </w:instrText>
      </w:r>
      <w:r>
        <w:rPr>
          <w:rFonts w:hint="eastAsia"/>
          <w:lang w:eastAsia="zh-CN"/>
        </w:rPr>
        <w:fldChar w:fldCharType="separate"/>
      </w:r>
      <w:r>
        <w:rPr>
          <w:rStyle w:val="5"/>
          <w:rFonts w:hint="eastAsia"/>
          <w:lang w:eastAsia="zh-CN"/>
        </w:rPr>
        <w:t>http://gad.qq.com/article/detail/195339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jc w:val="center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  <w:t>作者：Marcelo Pinheiro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这个百夫长项目是我与Forge Club的导师Rafael Grassetti和Glauco Longi共同完成的。并为大家介绍我是如何使用ZBrush和3DMAX软件从概念到最终的作品实现，百夫长这个角色项目最大的难点是规定的时间很急迫，所以我基本上走了所有我知道的捷径。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第1步：初始草图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我从一个以前的项目基础网格开始，修改了人体解剖和比例，从而匹配令人惊艳的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"https://www.artstation.com/ddaepark"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t>Daehun Park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的概念艺术。在我有一个基本的身体之后，我尽可能快地使用3ds Max拟出所有装甲部件。这种方法为我节省了很多时间，因此我就已经完成了所有装甲的最终拓扑和UV。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唯一的例外是胸板，我通过在ZBrush中从胸部提取出大致形状，平滑了人体解剖并根据概念雕刻底板。我现在仍处于节省时间的思维模式中，我将多边形组中的形状分开以使用ZRemesher。通过这种方式，我能够立即生成良好的拓扑结构。为了完成胸板，我在3ds Max中打开了UV并将其放回到ZBrush。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6331585"/>
            <wp:effectExtent l="0" t="0" r="10160" b="12065"/>
            <wp:docPr id="15" name="图片 1" descr="【GAD翻译馆】使用ZBrush和3DMAX雕刻一个百夫长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1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原始概念艺术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262630"/>
            <wp:effectExtent l="0" t="0" r="10160" b="13970"/>
            <wp:docPr id="9" name="图片 2" descr="【GAD翻译馆】使用ZBrush和3DMAX雕刻一个百夫长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原始草图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第2步：雕刻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下一步是弄清楚如何快速地进行盔甲雕刻。我所使用的方式是用遮罩在盔甲上绘制图案，提取遮罩并雕刻成品以使其具有3D外观。我还雕刻了一个基本的头骨，然后我以不同的方式切割，构造和风格化以获得头骨的细节。对于细节，我并不担心拓扑问题，因为它们不会在成品中出现，所以我在ZBrush中——当然偶尔也在ZRemeher中完成所有这些步骤，只是为了帮助我获得更清晰的结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我做了一些尝试在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"https://www.marvelousdesigner.com/"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t>Marvelous Designer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中模拟出斗篷，但没有找到合适的样式，所以我最终手动雕刻了它。我对这个阶段的结果并不满意，但至少我把所有的部分组合在一起，并且第一次得到了角色的整体效果，让我可以按比例进行修改，从而呈现出最好的概念设计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262630"/>
            <wp:effectExtent l="0" t="0" r="10160" b="13970"/>
            <wp:docPr id="3" name="图片 3" descr="【GAD翻译馆】使用ZBrush和3DMAX雕刻一个百夫长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最终草图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第3步：放置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所有雕刻都放置在一起了，我继续使用ZProjection刷子将它们放入到原始装甲件中。如果你粗心大意的话，这个过程可能有点困难。这里的技巧是不断旋转模型，以便几何体以干净的方式变形。我并不太关心细化的问题，因为我后面会添加战斗伤害和撞击金属外观，这将完全破坏任何原始的硬表面工作成果。如果我有更多的时间，我可能会手工制作碎片，但现在必须这样做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685540"/>
            <wp:effectExtent l="0" t="0" r="10160" b="10160"/>
            <wp:docPr id="8" name="图片 4" descr="【GAD翻译馆】使用ZBrush和3DMAX雕刻一个百夫长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肩垫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lang w:val="en-US"/>
        </w:rPr>
        <w:drawing>
          <wp:inline distT="0" distB="0" distL="114300" distR="114300">
            <wp:extent cx="5400040" cy="3262630"/>
            <wp:effectExtent l="0" t="0" r="10160" b="13970"/>
            <wp:docPr id="2" name="图片 5" descr="【GAD翻译馆】使用ZBrush和3DMAX雕刻一个百夫长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装甲雕刻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第4步：制作战斗中损伤的痕迹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使用Clay，DamStandard和TrimDynamic笔刷的组合手动添加战斗伤害痕迹。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2614295"/>
            <wp:effectExtent l="0" t="0" r="10160" b="14605"/>
            <wp:docPr id="16" name="图片 6" descr="【GAD翻译馆】使用ZBrush和3DMAX雕刻一个百夫长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战斗痕迹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第5步：为身体添加细节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现在是时候为身体和头部增加细节了。在放入初级和次级形状后，我需要更多的分辨率来雕刻毛孔，所以我将模型分成4个部分，头部，躯干，手和腿。给这些部分添加痕迹会留下接缝，我会使用我在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"https://www.3dtotal.com/tutorial/2264-making-of-the-warrior-kangrinboq-zbrush-by-marcelo-pinheiro-character"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t>3dtotal 教程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中解释的方法进行清理。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1993265"/>
            <wp:effectExtent l="0" t="0" r="10160" b="6985"/>
            <wp:docPr id="6" name="图片 7" descr="【GAD翻译馆】使用ZBrush和3DMAX雕刻一个百夫长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头部细节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262630"/>
            <wp:effectExtent l="0" t="0" r="10160" b="13970"/>
            <wp:docPr id="7" name="图片 8" descr="【GAD翻译馆】使用ZBrush和3DMAX雕刻一个百夫长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头部细节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4306570"/>
            <wp:effectExtent l="0" t="0" r="10160" b="17780"/>
            <wp:docPr id="11" name="图片 9" descr="【GAD翻译馆】使用ZBrush和3DMAX雕刻一个百夫长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手臂和手掌细节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第6步：完成雕刻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我对这个阶段的整体细节很满意，但我对斗篷仍然很不满意，所以我重新雕刻了斗篷，给它更大的体积。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262630"/>
            <wp:effectExtent l="0" t="0" r="10160" b="13970"/>
            <wp:docPr id="14" name="图片 10" descr="【GAD翻译馆】使用ZBrush和3DMAX雕刻一个百夫长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完成的雕刻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lang w:val="en-US"/>
        </w:rPr>
        <w:drawing>
          <wp:inline distT="0" distB="0" distL="114300" distR="114300">
            <wp:extent cx="5400040" cy="3262630"/>
            <wp:effectExtent l="0" t="0" r="10160" b="13970"/>
            <wp:docPr id="10" name="图片 11" descr="【GAD翻译馆】使用ZBrush和3DMAX雕刻一个百夫长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新的披肩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第7步：绘制纹理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我以二级subdivision导出了盔甲，这对于我来说在rig方面就足够轻便了，并且仍然保留了一些细节轮廓。我还导出了高分辨率模型，以在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"https://www.allegorithmic.com/products/substance-painter"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t>Substance Painter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中烘焙一些法线贴图。通过所有烘焙的法线贴图，我绘制了纹理，并在实质上为盔甲添加了一些三级细节。通过这种方式，我可以使用最终渲染中的装甲的置换贴图进行转义。导出纹理后，就需要在3ds Max中使用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"http://www.vray.com/"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t>V-Ray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进行一些渲染测试。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lang w:val="en-US"/>
        </w:rPr>
        <w:drawing>
          <wp:inline distT="0" distB="0" distL="114300" distR="114300">
            <wp:extent cx="5400040" cy="6075045"/>
            <wp:effectExtent l="0" t="0" r="10160" b="1905"/>
            <wp:docPr id="19" name="图片 12" descr="【GAD翻译馆】使用ZBrush和3DMAX雕刻一个百夫长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盔甲渲染测试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6075045"/>
            <wp:effectExtent l="0" t="0" r="10160" b="1905"/>
            <wp:docPr id="12" name="图片 13" descr="【GAD翻译馆】使用ZBrush和3DMAX雕刻一个百夫长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胸甲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6075045"/>
            <wp:effectExtent l="0" t="0" r="10160" b="1905"/>
            <wp:docPr id="4" name="图片 14" descr="【GAD翻译馆】使用ZBrush和3DMAX雕刻一个百夫长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肩甲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第8步：身体纹理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身体的纹理在Mari中绘制，和我用来添加脸部细节的初始置换贴图一样处理。全新的全表面着色器适用于皮肤。这就是第一次皮肤渲染测试。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6075045"/>
            <wp:effectExtent l="0" t="0" r="10160" b="1905"/>
            <wp:docPr id="1" name="图片 15" descr="【GAD翻译馆】使用ZBrush和3DMAX雕刻一个百夫长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皮肤渲染测试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6075045"/>
            <wp:effectExtent l="0" t="0" r="10160" b="1905"/>
            <wp:docPr id="5" name="图片 16" descr="【GAD翻译馆】使用ZBrush和3DMAX雕刻一个百夫长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皮肤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第9步：修饰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修饰对我来说总是很难。如你所见，我尝试了给人物添加山羊胡子，但第一次不是很成功。在再次进行修饰步骤之前，有一段时间我放弃了这个念头，专注于环境设计。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lang w:val="en-US"/>
        </w:rPr>
        <w:drawing>
          <wp:inline distT="0" distB="0" distL="114300" distR="114300">
            <wp:extent cx="5400040" cy="6075045"/>
            <wp:effectExtent l="0" t="0" r="10160" b="1905"/>
            <wp:docPr id="13" name="图片 17" descr="【GAD翻译馆】使用ZBrush和3DMAX雕刻一个百夫长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山羊胡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6075045"/>
            <wp:effectExtent l="0" t="0" r="10160" b="1905"/>
            <wp:docPr id="18" name="图片 18" descr="【GAD翻译馆】使用ZBrush和3DMAX雕刻一个百夫长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5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环境测试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17" name="图片 19" descr="【GAD翻译馆】使用ZBrush和3DMAX雕刻一个百夫长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新胡子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第10步：线框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正如你在线框中看到的那样，模型并没有呈现出雕刻品的各个方面，它在很大程度上依赖于最终结果的法线贴图。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595370"/>
            <wp:effectExtent l="0" t="0" r="10160" b="5080"/>
            <wp:docPr id="24" name="图片 20" descr="【GAD翻译馆】使用ZBrush和3DMAX雕刻一个百夫长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线框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第11步：最后润色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在Substance Painter中为皮肤和盔甲绘制一些略微有污垢的贴图之后，就得到一些最终模型的图像。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595370"/>
            <wp:effectExtent l="0" t="0" r="10160" b="5080"/>
            <wp:docPr id="23" name="图片 21" descr="【GAD翻译馆】使用ZBrush和3DMAX雕刻一个百夫长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最后的角色转盘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595370"/>
            <wp:effectExtent l="0" t="0" r="10160" b="5080"/>
            <wp:docPr id="20" name="图片 22" descr="【GAD翻译馆】使用ZBrush和3DMAX雕刻一个百夫长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角色粘土渲染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21" name="图片 23" descr="【GAD翻译馆】使用ZBrush和3DMAX雕刻一个百夫长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3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肩版细节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3037840"/>
            <wp:effectExtent l="0" t="0" r="10160" b="10160"/>
            <wp:docPr id="22" name="图片 24" descr="【GAD翻译馆】使用ZBrush和3DMAX雕刻一个百夫长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4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替代渲染使用环境背景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第12步：结论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这个项目对我的工作流程来说是一个很棒的测试。当时我不认识任何其他可以提供反馈的角色艺术家，所以导师是测试自己成果的绝佳人选，我肯定在Raf和Glauco的反馈中成长了很多。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u w:val="none"/>
          <w:bdr w:val="none" w:color="auto" w:sz="0" w:space="0"/>
          <w:lang w:val="en-US"/>
        </w:rPr>
        <w:drawing>
          <wp:inline distT="0" distB="0" distL="114300" distR="114300">
            <wp:extent cx="5400040" cy="7202170"/>
            <wp:effectExtent l="0" t="0" r="10160" b="17780"/>
            <wp:docPr id="25" name="图片 25" descr="【GAD翻译馆】使用ZBrush和3DMAX雕刻一个百夫长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【GAD翻译馆】使用ZBrush和3DMAX雕刻一个百夫长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2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最终图像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这样一个形象逼真的百夫长角色就被制作出来了，大家有兴趣也可以自己尝试使用ZBrush和3DMAX软件做一个自己喜欢的角色。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原文链接：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"https://www.3dtotal.com/tutorial/2522-create-a-centurion-in-zbrush-3ds-max-mari-photoshop-substance-painter-v-ray-by-marcelo-pinheiro-tutorial"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  <w:lang w:val="en-US"/>
        </w:rPr>
        <w:t>https://www.3dtotal.com/tutorial/2522-create-a-centurion-in-zbrush-3ds-max-mari-photoshop-substance-painter-v-ray-by-marcelo-pinheiro-tutorial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177480"/>
    <w:rsid w:val="09E07F1F"/>
    <w:rsid w:val="62177480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hyperlink" Target="https://www.3dtotal.com/admin/new_cropper/tutorial_content_images/2522_tid_02.jpg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www.3dtotal.com/admin/new_cropper/tutorial_content_images/2522_tid_01.jpg" TargetMode="External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25.jpeg"/><Relationship Id="rId52" Type="http://schemas.openxmlformats.org/officeDocument/2006/relationships/hyperlink" Target="https://www.3dtotal.com/admin/new_cropper/tutorial_content_images/2522_tid_000.jpg" TargetMode="External"/><Relationship Id="rId51" Type="http://schemas.openxmlformats.org/officeDocument/2006/relationships/image" Target="media/image24.jpeg"/><Relationship Id="rId50" Type="http://schemas.openxmlformats.org/officeDocument/2006/relationships/hyperlink" Target="https://www.3dtotal.com/admin/new_cropper/tutorial_content_images/2522_tid_23.jpg" TargetMode="External"/><Relationship Id="rId5" Type="http://schemas.openxmlformats.org/officeDocument/2006/relationships/image" Target="media/image1.jpeg"/><Relationship Id="rId49" Type="http://schemas.openxmlformats.org/officeDocument/2006/relationships/image" Target="media/image23.jpeg"/><Relationship Id="rId48" Type="http://schemas.openxmlformats.org/officeDocument/2006/relationships/hyperlink" Target="https://www.3dtotal.com/admin/new_cropper/tutorial_content_images/2522_tid_22.jpg" TargetMode="External"/><Relationship Id="rId47" Type="http://schemas.openxmlformats.org/officeDocument/2006/relationships/image" Target="media/image22.jpeg"/><Relationship Id="rId46" Type="http://schemas.openxmlformats.org/officeDocument/2006/relationships/hyperlink" Target="https://www.3dtotal.com/admin/new_cropper/tutorial_content_images/2522_tid_21.jpg" TargetMode="External"/><Relationship Id="rId45" Type="http://schemas.openxmlformats.org/officeDocument/2006/relationships/image" Target="media/image21.jpeg"/><Relationship Id="rId44" Type="http://schemas.openxmlformats.org/officeDocument/2006/relationships/hyperlink" Target="https://www.3dtotal.com/admin/new_cropper/tutorial_content_images/2522_tid_20.jpg" TargetMode="External"/><Relationship Id="rId43" Type="http://schemas.openxmlformats.org/officeDocument/2006/relationships/image" Target="media/image20.jpeg"/><Relationship Id="rId42" Type="http://schemas.openxmlformats.org/officeDocument/2006/relationships/hyperlink" Target="https://www.3dtotal.com/admin/new_cropper/tutorial_content_images/2522_tid_19.jpg" TargetMode="External"/><Relationship Id="rId41" Type="http://schemas.openxmlformats.org/officeDocument/2006/relationships/image" Target="media/image19.jpeg"/><Relationship Id="rId40" Type="http://schemas.openxmlformats.org/officeDocument/2006/relationships/hyperlink" Target="https://www.3dtotal.com/admin/new_cropper/tutorial_content_images/2522_tid_18.jpg" TargetMode="External"/><Relationship Id="rId4" Type="http://schemas.openxmlformats.org/officeDocument/2006/relationships/hyperlink" Target="https://www.3dtotal.com/admin/new_cropper/tutorial_content_images/2522_tid_00.jpg" TargetMode="External"/><Relationship Id="rId39" Type="http://schemas.openxmlformats.org/officeDocument/2006/relationships/image" Target="media/image18.jpeg"/><Relationship Id="rId38" Type="http://schemas.openxmlformats.org/officeDocument/2006/relationships/hyperlink" Target="https://www.3dtotal.com/admin/new_cropper/tutorial_content_images/2522_tid_17.jpg" TargetMode="External"/><Relationship Id="rId37" Type="http://schemas.openxmlformats.org/officeDocument/2006/relationships/image" Target="media/image17.jpeg"/><Relationship Id="rId36" Type="http://schemas.openxmlformats.org/officeDocument/2006/relationships/hyperlink" Target="https://www.3dtotal.com/admin/new_cropper/tutorial_content_images/2522_tid_16.jpg" TargetMode="External"/><Relationship Id="rId35" Type="http://schemas.openxmlformats.org/officeDocument/2006/relationships/image" Target="media/image16.jpeg"/><Relationship Id="rId34" Type="http://schemas.openxmlformats.org/officeDocument/2006/relationships/hyperlink" Target="https://www.3dtotal.com/admin/new_cropper/tutorial_content_images/2522_tid_15.jpg" TargetMode="External"/><Relationship Id="rId33" Type="http://schemas.openxmlformats.org/officeDocument/2006/relationships/image" Target="media/image15.jpeg"/><Relationship Id="rId32" Type="http://schemas.openxmlformats.org/officeDocument/2006/relationships/hyperlink" Target="https://www.3dtotal.com/admin/new_cropper/tutorial_content_images/2522_tid_14.jpg" TargetMode="External"/><Relationship Id="rId31" Type="http://schemas.openxmlformats.org/officeDocument/2006/relationships/image" Target="media/image14.jpeg"/><Relationship Id="rId30" Type="http://schemas.openxmlformats.org/officeDocument/2006/relationships/hyperlink" Target="https://www.3dtotal.com/admin/new_cropper/tutorial_content_images/2522_tid_13.jp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jpeg"/><Relationship Id="rId28" Type="http://schemas.openxmlformats.org/officeDocument/2006/relationships/hyperlink" Target="https://www.3dtotal.com/admin/new_cropper/tutorial_content_images/2522_tid_12.jpg" TargetMode="External"/><Relationship Id="rId27" Type="http://schemas.openxmlformats.org/officeDocument/2006/relationships/image" Target="media/image12.jpeg"/><Relationship Id="rId26" Type="http://schemas.openxmlformats.org/officeDocument/2006/relationships/hyperlink" Target="https://www.3dtotal.com/admin/new_cropper/tutorial_content_images/2522_tid_11.jpg" TargetMode="External"/><Relationship Id="rId25" Type="http://schemas.openxmlformats.org/officeDocument/2006/relationships/image" Target="media/image11.jpeg"/><Relationship Id="rId24" Type="http://schemas.openxmlformats.org/officeDocument/2006/relationships/hyperlink" Target="https://www.3dtotal.com/admin/new_cropper/tutorial_content_images/2522_tid_10.jpg" TargetMode="External"/><Relationship Id="rId23" Type="http://schemas.openxmlformats.org/officeDocument/2006/relationships/image" Target="media/image10.jpeg"/><Relationship Id="rId22" Type="http://schemas.openxmlformats.org/officeDocument/2006/relationships/hyperlink" Target="https://www.3dtotal.com/admin/new_cropper/tutorial_content_images/2522_tid_09.jpg" TargetMode="External"/><Relationship Id="rId21" Type="http://schemas.openxmlformats.org/officeDocument/2006/relationships/image" Target="media/image9.jpeg"/><Relationship Id="rId20" Type="http://schemas.openxmlformats.org/officeDocument/2006/relationships/hyperlink" Target="https://www.3dtotal.com/admin/new_cropper/tutorial_content_images/2522_tid_08.jp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jpeg"/><Relationship Id="rId18" Type="http://schemas.openxmlformats.org/officeDocument/2006/relationships/hyperlink" Target="https://www.3dtotal.com/admin/new_cropper/tutorial_content_images/2522_tid_07.jpg" TargetMode="External"/><Relationship Id="rId17" Type="http://schemas.openxmlformats.org/officeDocument/2006/relationships/image" Target="media/image7.jpeg"/><Relationship Id="rId16" Type="http://schemas.openxmlformats.org/officeDocument/2006/relationships/hyperlink" Target="https://www.3dtotal.com/admin/new_cropper/tutorial_content_images/2522_tid_06.jpg" TargetMode="External"/><Relationship Id="rId15" Type="http://schemas.openxmlformats.org/officeDocument/2006/relationships/image" Target="media/image6.jpeg"/><Relationship Id="rId14" Type="http://schemas.openxmlformats.org/officeDocument/2006/relationships/hyperlink" Target="https://www.3dtotal.com/admin/new_cropper/tutorial_content_images/2522_tid_05.jpg" TargetMode="External"/><Relationship Id="rId13" Type="http://schemas.openxmlformats.org/officeDocument/2006/relationships/image" Target="media/image5.jpeg"/><Relationship Id="rId12" Type="http://schemas.openxmlformats.org/officeDocument/2006/relationships/hyperlink" Target="https://www.3dtotal.com/admin/new_cropper/tutorial_content_images/2522_tid_04.jpg" TargetMode="External"/><Relationship Id="rId11" Type="http://schemas.openxmlformats.org/officeDocument/2006/relationships/image" Target="media/image4.jpeg"/><Relationship Id="rId10" Type="http://schemas.openxmlformats.org/officeDocument/2006/relationships/hyperlink" Target="https://www.3dtotal.com/admin/new_cropper/tutorial_content_images/2522_tid_03.jpg" TargetMode="Externa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2018-10-23T08:36:00Z</dcterms:created>
  <dc:creator>王蔷</dc:creator>
  <cp:lastModifiedBy>王蔷</cp:lastModifiedBy>
  <dcterms:modified xsi:type="dcterms:W3CDTF">2018-10-23T08:39:22Z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