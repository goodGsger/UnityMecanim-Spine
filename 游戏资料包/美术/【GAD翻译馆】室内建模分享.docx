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【GAD翻译馆】室内建模分享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"http://gad.qq.com/article/detail/43984"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http://gad.qq.com/article/detail/43984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本文作者MohsenHashem。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这件作品的灵感来自于我一个学生的练习作业。她为建模，照明和着色实践做了内部可视化。她发给我看之后，我认为我可以重新创建一个流程，并且让整体效果上升一个台阶。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第1步：灵感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在我的课程中，我教学生找到参考资料并尝试从a到z建模，并在我的指导下尝试获得最终图像。当我的天才学生KazhalJavanmardi向YoDezeen建筑展示了这个项目时，我发现它简直是所有室内课程和技术的完美参考。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654290"/>
            <wp:effectExtent l="0" t="0" r="10160" b="3810"/>
            <wp:docPr id="15" name="图片 1" descr="【GAD翻译馆】室内建模分享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44号办公室由YoDezeen架构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第2步：建模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要获得有足够细节的模型，其关键的部分就是着色器尽可能逼真。我会经常注意给每个物体上一个合适的凹槽，并将凹槽的半径尽可能地接近真实模型。我特别关注模型的细节，因为这些模型可以产生具有实际规模和比例的现实环境。对于细节，我使用vizpark和3dsky的模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947670"/>
            <wp:effectExtent l="0" t="0" r="10160" b="5080"/>
            <wp:docPr id="9" name="图片 2" descr="【GAD翻译馆】室内建模分享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835275"/>
            <wp:effectExtent l="0" t="0" r="10160" b="3175"/>
            <wp:docPr id="1" name="图片 3" descr="【GAD翻译馆】室内建模分享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建模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第3步：构图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使用基本的摄影规则对archviz项目总是有帮助的，这个项目也一如我的其他作品，我会尝试在每个渲染帧中都使用黄金比例。也许在最开始的学习阶段，艺术家很难知道怎么样处理，以及如何得到正确的构图，但经过一段时间研究其他艺术家的作品同时付出相应的努力，这个过程会变得越来越容易。构图仍然是我研究的主题之一，以便在每部作品中找到更好的表现方式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799080"/>
            <wp:effectExtent l="0" t="0" r="10160" b="1270"/>
            <wp:docPr id="10" name="图片 4" descr="【GAD翻译馆】室内建模分享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黄金比例可以显示出我是如何使用这个框架的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第4步：唯物主义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作为以最现实的方式展示对象的重要组成部分，我从来不会糊弄着色部分，而且由于对象的存在数量非常重要，所以我们如何管理我们的材料以便区别各个对象就成了重点。在某些情况下，会对于不同的对象使用不同的着色器或以各种方式制作着色器。但在我的工作流程中，优先考虑制作着色器和天花板，墙壁和地板，因为它们可以界定你需要的空间，不管你是想让这些东西看起来相似还是不相似这一点都很重要。我尽可能简单地着色，但是依旧需要它们可以之后被调整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208655"/>
            <wp:effectExtent l="0" t="0" r="10160" b="10795"/>
            <wp:docPr id="4" name="图片 5" descr="【GAD翻译馆】室内建模分享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正如你看到的，虽然简单但是多样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第5步：照明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是最令人兴奋的步骤。我喜欢灯光，在这项目中，我不会在光线部分感到困难。我只需要让它尽可能简单同时具有渐进性。我使用PeterGuthrie提供的简单HDRI贴图和Vizpark的一件收藏品——在一天中的不同时间拍摄而得到的不同的氛围。对于我来说，搞清楚一些阳光照射的时刻以及相应的阳光照射角度是非常很重要，所以我花了很多时间在图像内部产生最佳的太阳角度。对于聚光灯，我使用简单的日晕灯来照亮某些区域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700020"/>
            <wp:effectExtent l="0" t="0" r="10160" b="5080"/>
            <wp:docPr id="5" name="图片 6" descr="【GAD翻译馆】室内建模分享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这是这个场景中最有用的贴图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第6步：特写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一步是当你需要对你的项目进行补充时你需要的事情。在这一步中，摄影规则再次发挥重要作用，作为一名艺术家，我们应该考虑通过一些重要的视角来获得适用的图像。其中最重要的一点是要有一个标准的深度，也是一个合适的焦点，使深度尽可能强。同时使用正确的光圈和设置来产生散景效果，或者足够的高光和眩光效果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086225"/>
            <wp:effectExtent l="0" t="0" r="10160" b="9525"/>
            <wp:docPr id="3" name="图片 7" descr="【GAD翻译馆】室内建模分享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400040"/>
            <wp:effectExtent l="0" t="0" r="10160" b="10160"/>
            <wp:docPr id="7" name="图片 8" descr="【GAD翻译馆】室内建模分享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散焦效应发生在有标准焦距时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第7步：后期制作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后一步也十分重要，也就是后期制作。在这一步中，我只用几个步骤来改变对比度和颜色。在我的个人工作流程中，我认为在进入后期制作之前，应该从模型和构图中创建一个图像。正如你所看到的，我使用了一些渲染元素来增加图像的对比度，并使用一些简单的工具来改变颜色平衡和色调。如果你整个工作流程都是正确的话，这一步将是十分省事的，否则你会为此感到头疼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924810"/>
            <wp:effectExtent l="0" t="0" r="10160" b="8890"/>
            <wp:docPr id="12" name="图片 9" descr="【GAD翻译馆】室内建模分享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如此简单，调整一些颜色和对比层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渲染镜头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400040"/>
            <wp:effectExtent l="0" t="0" r="10160" b="10160"/>
            <wp:docPr id="6" name="图片 10" descr="【GAD翻译馆】室内建模分享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400040"/>
            <wp:effectExtent l="0" t="0" r="10160" b="10160"/>
            <wp:docPr id="14" name="图片 11" descr="【GAD翻译馆】室内建模分享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153535"/>
            <wp:effectExtent l="0" t="0" r="10160" b="18415"/>
            <wp:docPr id="8" name="图片 12" descr="【GAD翻译馆】室内建模分享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400040"/>
            <wp:effectExtent l="0" t="0" r="10160" b="10160"/>
            <wp:docPr id="13" name="图片 13" descr="【GAD翻译馆】室内建模分享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400040"/>
            <wp:effectExtent l="0" t="0" r="10160" b="10160"/>
            <wp:docPr id="2" name="图片 14" descr="【GAD翻译馆】室内建模分享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054475"/>
            <wp:effectExtent l="0" t="0" r="10160" b="3175"/>
            <wp:docPr id="11" name="图片 15" descr="【GAD翻译馆】室内建模分享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【GAD翻译馆】室内建模分享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原文地址：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"https://www.3dtotal.com/tutorial/2500-creating-an-atmospheric-office-interior-3ds-max-photoshop-by-mohsen-hashemi-archviz-minimal-architecture-rendering-lighting-photorealism-mohsenhashemi-yodezeen-tutorial-making-of"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t>https://www.3dtotal.com/tutorial/2500-creating-an-atmospheric-office-interior-3ds-max-photoshop-by-mohsen-hashemi-archviz-minimal-architecture-rendering-lighting-photorealism-mohsenhashemi-yodezeen-tutorial-making-of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8705D4"/>
    <w:rsid w:val="2F8705D4"/>
    <w:rsid w:val="6D535020"/>
    <w:rsid w:val="7CD3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www.3dtotal.com/admin/new_cropper/tutorial_content_images/2500_tid_image-3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www.3dtotal.com/admin/new_cropper/tutorial_content_images/2500_tid_image-2.jpg" TargetMode="External"/><Relationship Id="rId5" Type="http://schemas.openxmlformats.org/officeDocument/2006/relationships/image" Target="media/image1.jpeg"/><Relationship Id="rId4" Type="http://schemas.openxmlformats.org/officeDocument/2006/relationships/hyperlink" Target="https://www.3dtotal.com/admin/new_cropper/tutorial_content_images/2500_tid_image-1.jpg" TargetMode="Externa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15.jpeg"/><Relationship Id="rId32" Type="http://schemas.openxmlformats.org/officeDocument/2006/relationships/hyperlink" Target="https://www.3dtotal.com/admin/new_cropper/tutorial_content_images/2500_tid_office-44.jpg" TargetMode="External"/><Relationship Id="rId31" Type="http://schemas.openxmlformats.org/officeDocument/2006/relationships/image" Target="media/image14.jpeg"/><Relationship Id="rId30" Type="http://schemas.openxmlformats.org/officeDocument/2006/relationships/hyperlink" Target="https://www.3dtotal.com/admin/new_cropper/tutorial_content_images/2500_tid_office-44-7.jp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jpeg"/><Relationship Id="rId28" Type="http://schemas.openxmlformats.org/officeDocument/2006/relationships/hyperlink" Target="https://www.3dtotal.com/admin/new_cropper/tutorial_content_images/2500_tid_office-44-6.jpg" TargetMode="External"/><Relationship Id="rId27" Type="http://schemas.openxmlformats.org/officeDocument/2006/relationships/image" Target="media/image12.jpeg"/><Relationship Id="rId26" Type="http://schemas.openxmlformats.org/officeDocument/2006/relationships/hyperlink" Target="https://www.3dtotal.com/admin/new_cropper/tutorial_content_images/2500_tid_office-44-3.jpg" TargetMode="External"/><Relationship Id="rId25" Type="http://schemas.openxmlformats.org/officeDocument/2006/relationships/image" Target="media/image11.jpeg"/><Relationship Id="rId24" Type="http://schemas.openxmlformats.org/officeDocument/2006/relationships/hyperlink" Target="https://www.3dtotal.com/admin/new_cropper/tutorial_content_images/2500_tid_office-44-2.jpg" TargetMode="External"/><Relationship Id="rId23" Type="http://schemas.openxmlformats.org/officeDocument/2006/relationships/image" Target="media/image10.jpeg"/><Relationship Id="rId22" Type="http://schemas.openxmlformats.org/officeDocument/2006/relationships/hyperlink" Target="https://www.3dtotal.com/admin/new_cropper/tutorial_content_images/2500_tid_office-44-1.jpg" TargetMode="External"/><Relationship Id="rId21" Type="http://schemas.openxmlformats.org/officeDocument/2006/relationships/image" Target="media/image9.jpeg"/><Relationship Id="rId20" Type="http://schemas.openxmlformats.org/officeDocument/2006/relationships/hyperlink" Target="https://www.3dtotal.com/admin/new_cropper/tutorial_content_images/2500_tid_image-9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hyperlink" Target="https://www.3dtotal.com/admin/new_cropper/tutorial_content_images/2500_tid_image-8.jpg" TargetMode="External"/><Relationship Id="rId17" Type="http://schemas.openxmlformats.org/officeDocument/2006/relationships/image" Target="media/image7.jpeg"/><Relationship Id="rId16" Type="http://schemas.openxmlformats.org/officeDocument/2006/relationships/hyperlink" Target="https://www.3dtotal.com/admin/new_cropper/tutorial_content_images/2500_tid_image-7.jp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www.3dtotal.com/admin/new_cropper/tutorial_content_images/2500_tid_image-6.jpg" TargetMode="External"/><Relationship Id="rId13" Type="http://schemas.openxmlformats.org/officeDocument/2006/relationships/image" Target="media/image5.jpeg"/><Relationship Id="rId12" Type="http://schemas.openxmlformats.org/officeDocument/2006/relationships/hyperlink" Target="https://www.3dtotal.com/admin/new_cropper/tutorial_content_images/2500_tid_image-5jpg.jp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www.3dtotal.com/admin/new_cropper/tutorial_content_images/2500_tid_image-4.jpg" TargetMode="Externa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2018-10-24T07:20:00Z</dcterms:created>
  <dc:creator>王蔷</dc:creator>
  <cp:lastModifiedBy>王蔷</cp:lastModifiedBy>
  <dcterms:modified xsi:type="dcterms:W3CDTF">2018-10-24T07:22:11Z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