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【TAK教程】第2期-MAX导出模型到unity的规范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作者：</w:t>
      </w:r>
      <w:r>
        <w:rPr>
          <w:rFonts w:hint="eastAsia"/>
          <w:lang w:val="en-US" w:eastAsia="zh-CN"/>
        </w:rPr>
        <w:t>TAK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"http://gad.qq.com/article/detail/287577"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http://gad.qq.com/article/detail/287577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为新手伙伴录的一个步骤，在其他教程里就不会再重复啰嗦了，老马可忽略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视频：https://v.qq.com/x/page/j0750kcfseg.html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886450" cy="3310890"/>
            <wp:effectExtent l="0" t="0" r="0" b="3810"/>
            <wp:docPr id="1" name="图片 1" descr="【TAK教程】第2期-MAX导出模型到unity的规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TAK教程】第2期-MAX导出模型到unity的规范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在MAX导出Fbx模型到unity的规范：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1.设置单位，在Units setup里设置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62930" cy="3757295"/>
            <wp:effectExtent l="0" t="0" r="13970" b="14605"/>
            <wp:docPr id="3" name="图片 2" descr="【TAK教程】第2期-MAX导出模型到unity的规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【TAK教程】第2期-MAX导出模型到unity的规范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2.调整轴向，因为Max里的轴向和Unity不一致，因此在导出前要调整，把Y轴调到指向上方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02605" cy="2854960"/>
            <wp:effectExtent l="0" t="0" r="17145" b="2540"/>
            <wp:docPr id="2" name="图片 3" descr="【TAK教程】第2期-MAX导出模型到unity的规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【TAK教程】第2期-MAX导出模型到unity的规范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3.导出Fbx选项面板的设置，带动画的要勾上Animation，带材质贴图的要勾上Enbed Media,灯光和摄像机可以取消勾选；Unit可以选centimeter，Axis选Y-up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4.在Unity关闭多余的选项，得到一个可重复利用的“干净”模型。如果不带动画的和绑定的，在Rig和Animation选项卡里都选None;在Model选项卡里，Import Material，Import Camera, Import Lights，Import Visibility都可以去掉勾选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219450" cy="4476750"/>
            <wp:effectExtent l="0" t="0" r="0" b="0"/>
            <wp:docPr id="4" name="图片 4" descr="【TAK教程】第2期-MAX导出模型到unity的规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TAK教程】第2期-MAX导出模型到unity的规范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5.用Maya导出的模型不需要调整轴向，因为Maya和Unity的轴向是一致的，因此本人也会用Maya来制作模型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以上就是在Max等3D软件导出模型到Unity的小教程，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欢迎与我交流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微信公众号： TAK游戏特效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微博http://weibo.com/takfung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QQ87483086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4F68BE"/>
    <w:rsid w:val="5D165DFC"/>
    <w:rsid w:val="664F68B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2018-10-19T07:15:00Z</dcterms:created>
  <dc:creator>王蔷</dc:creator>
  <cp:lastModifiedBy>王蔷</cp:lastModifiedBy>
  <dcterms:modified xsi:type="dcterms:W3CDTF">2018-10-19T07:26:27Z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