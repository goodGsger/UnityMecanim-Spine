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【GAD翻译馆】幻想风的水下怪物绘制过程</w:t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"http://gad.qq.com/article/detail/41690"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http://gad.qq.com/article/detail/41690</w:t>
      </w:r>
      <w:r>
        <w:rPr>
          <w:rFonts w:hint="eastAsia"/>
          <w:lang w:eastAsia="zh-CN"/>
        </w:rPr>
        <w:fldChar w:fldCharType="end"/>
      </w:r>
      <w:bookmarkStart w:id="0" w:name="_GoBack"/>
      <w:bookmarkEnd w:id="0"/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679950" cy="6462395"/>
            <wp:effectExtent l="0" t="0" r="6350" b="14605"/>
            <wp:docPr id="1" name="图片 1" descr="【GAD翻译馆】幻想风的水下怪物绘制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646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在本文中，大家可以了解到搭配插图画家Jose Parodi是如何使用Photoshop创建幻想色彩的水下怪物。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本文艺术灵感来源于儒勒·凡尔纳的小说，我在制作过程中试图重现一种古朴的科幻小说风格。为了能够很好地完成它，你需要有与数字绘画相关的Photoshop，解剖学的基础知识以及一些由小说而产生的灵感。当然一个清晰的计划也很重要。好了，接下来就来看看这个水下怪物的绘制吧！我将为大家一步一步展示从这个草图开始到灯光和细节的创作过程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7286625"/>
            <wp:effectExtent l="0" t="0" r="0" b="9525"/>
            <wp:docPr id="12" name="图片 2" descr="【GAD翻译馆】幻想风的水下怪物绘制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28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7286625"/>
            <wp:effectExtent l="0" t="0" r="0" b="9525"/>
            <wp:docPr id="18" name="图片 3" descr="【GAD翻译馆】幻想风的水下怪物绘制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28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素描，灰色和元素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一步中，我们从非常粗糙的草图开始对灰度进行处理，创建我们想要的轮廓。在这里我们只需要关注元素和比例而不用担心细节。我们试图用灰度（图中标注①）突出显示主要元素，在本文的情况下，我们至少可以区分或突出显示他的形象和比例（图中标注①）。我想让这个角色被触手，生物或类似的东西所缠绕，这是次要元素（图中标注②）。在视觉上，我不希望次要元素影响大家对主角的注意，所以我把它放在背景中（主角后面）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5514975"/>
            <wp:effectExtent l="0" t="0" r="0" b="9525"/>
            <wp:docPr id="8" name="图片 4" descr="【GAD翻译馆】幻想风的水下怪物绘制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分离元素或角色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一步中，我们要让事情变得简单。我们已经我们有两个元素或者说人物（①和②）以及背景。我们在这一步做的是试着将元素①和元素②分开，并将人物（主要是①）放置在前景中，将触手（次要②）放置在背景中。这将有助于产生深度以及营造气氛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458710"/>
            <wp:effectExtent l="0" t="0" r="10160" b="8890"/>
            <wp:docPr id="11" name="图片 5" descr="【GAD翻译馆】幻想风的水下怪物绘制过程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骨骼，头盔材料和整体颜色的细节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在这一步，我们研究骨骼和头盔材料的细节。为此，你可以找相关教程，解剖书和参考文献来学习，多加练习，这将帮助我们理解和绘制人类形象。我也建议研究和分析金属材料的特点。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在这一步中，我们开始应用棕褐色滤镜。我们也可以使用颜色图层或调整色调，这一切都取决于我们想要达到的目的。本文的大体想法是产生一种微妙的复古感。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458710"/>
            <wp:effectExtent l="0" t="0" r="10160" b="8890"/>
            <wp:docPr id="2" name="图片 6" descr="【GAD翻译馆】幻想风的水下怪物绘制过程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纹理和运动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在这一步中，我们已经很好地强调了图画重点（您可以清楚地看到什么是主要元素）。 为了继续完成我们的概念，我们可以使用纹理来调整一些元素的皮肤或表面，在本例中，我们要调整的是放置在背景（角色后面）的次要元素或者说触手。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分析章鱼触手的运动及其张力，你也可以参考蛇或者鱿鱼; 为了使得我们的元素看起来更加自然，我们可以结合笔触和纹理来调整。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458710"/>
            <wp:effectExtent l="0" t="0" r="10160" b="8890"/>
            <wp:docPr id="5" name="图片 7" descr="【GAD翻译馆】幻想风的水下怪物绘制过程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背景光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一步中，我们使用一些微弱的光线来突出显示角色，突出显示我们想要看的人关注的部分（要时刻注意图的焦点是什么）。在本例中，我们只用一种与角色轮廓形成对比的颜色，让主角和次要元素之间的光线暗淡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458710"/>
            <wp:effectExtent l="0" t="0" r="10160" b="8890"/>
            <wp:docPr id="6" name="图片 8" descr="【GAD翻译馆】幻想风的水下怪物绘制过程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458710"/>
            <wp:effectExtent l="0" t="0" r="10160" b="8890"/>
            <wp:docPr id="4" name="图片 9" descr="【GAD翻译馆】幻想风的水下怪物绘制过程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照明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一步中，我们创建两种灯光（主要和次要灯光），这将有助于突出人物，并且有助于整体的构图。在本文的例子中，我决定使用来自左下角部分的暖光和来自右上角的清晰光线（位于角色后部的边缘处，右上角的光线可以解释清楚反射光线的由来）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458710"/>
            <wp:effectExtent l="0" t="0" r="10160" b="8890"/>
            <wp:docPr id="15" name="图片 10" descr="【GAD翻译馆】幻想风的水下怪物绘制过程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6031865"/>
            <wp:effectExtent l="0" t="0" r="10160" b="6985"/>
            <wp:docPr id="3" name="图片 11" descr="【GAD翻译馆】幻想风的水下怪物绘制过程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细节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一步中，我们清楚地知道光线的来源。我们用它给我们看见的东西增加一些细节：背部，头盔和矛。记住，有灯光的话我们就可以为金属添加上更多细节，但我们必须注意到光线到底是来自哪里，以便在空间范围内使细节可信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458710"/>
            <wp:effectExtent l="0" t="0" r="10160" b="8890"/>
            <wp:docPr id="14" name="图片 12" descr="【GAD翻译馆】幻想风的水下怪物绘制过程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458710"/>
            <wp:effectExtent l="0" t="0" r="10160" b="8890"/>
            <wp:docPr id="13" name="图片 13" descr="【GAD翻译馆】幻想风的水下怪物绘制过程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灯光强化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一步中，我们可以看到主灯是如何照亮主角的。以巧妙的方式，我们强调了边缘光线照亮物体的某些位置，试图同时强化焦点（角色的顶部）。我们用来自背部的光线做同样的处理。在角色的下半部分，我们只使用笔触是为了不丢失焦点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458710"/>
            <wp:effectExtent l="0" t="0" r="10160" b="8890"/>
            <wp:docPr id="9" name="图片 14" descr="【GAD翻译馆】幻想风的水下怪物绘制过程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水下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在这一步我们做一些简单的事情; 在头盔上形成非常清晰的气泡，让人感觉他的确在水下。同时在环境中，我们添加了模糊的气泡，意图不让空间显得太空，并创建一个水下环境。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458710"/>
            <wp:effectExtent l="0" t="0" r="10160" b="8890"/>
            <wp:docPr id="10" name="图片 15" descr="【GAD翻译馆】幻想风的水下怪物绘制过程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滤镜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这里我应用了一个滤镜。滤镜的颜色选择很主观，取决于我们想要传达的内容。在本文的情况中，我决定使用冷滤镜（海蓝色）。 我们选择这个滤镜是为了再次强调人物处于水中。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458710"/>
            <wp:effectExtent l="0" t="0" r="10160" b="8890"/>
            <wp:docPr id="17" name="图片 16" descr="【GAD翻译馆】幻想风的水下怪物绘制过程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458710"/>
            <wp:effectExtent l="0" t="0" r="10160" b="8890"/>
            <wp:docPr id="16" name="图片 17" descr="【GAD翻译馆】幻想风的水下怪物绘制过程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458710"/>
            <wp:effectExtent l="0" t="0" r="10160" b="8890"/>
            <wp:docPr id="7" name="图片 18" descr="【GAD翻译馆】幻想风的水下怪物绘制过程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 descr="【GAD翻译馆】幻想风的水下怪物绘制过程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2845D8"/>
    <w:rsid w:val="1A5A0A8B"/>
    <w:rsid w:val="2A2845D8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hyperlink" Target="https://www.3dtotal.com/admin/new_cropper/tutorial_content_images/2482_tid_paso-2.jpg" TargetMode="Externa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17.jpeg"/><Relationship Id="rId32" Type="http://schemas.openxmlformats.org/officeDocument/2006/relationships/hyperlink" Target="https://www.3dtotal.com/admin/new_cropper/tutorial_content_images/2482_tid_deep10.jpg" TargetMode="External"/><Relationship Id="rId31" Type="http://schemas.openxmlformats.org/officeDocument/2006/relationships/image" Target="media/image16.jpeg"/><Relationship Id="rId30" Type="http://schemas.openxmlformats.org/officeDocument/2006/relationships/hyperlink" Target="https://www.3dtotal.com/admin/new_cropper/tutorial_content_images/2482_tid_deep9.jp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5.jpeg"/><Relationship Id="rId28" Type="http://schemas.openxmlformats.org/officeDocument/2006/relationships/hyperlink" Target="https://www.3dtotal.com/admin/new_cropper/tutorial_content_images/2482_tid_paso9.jpg" TargetMode="External"/><Relationship Id="rId27" Type="http://schemas.openxmlformats.org/officeDocument/2006/relationships/image" Target="media/image14.jpeg"/><Relationship Id="rId26" Type="http://schemas.openxmlformats.org/officeDocument/2006/relationships/hyperlink" Target="https://www.3dtotal.com/admin/new_cropper/tutorial_content_images/2482_tid_deep7.jpg" TargetMode="External"/><Relationship Id="rId25" Type="http://schemas.openxmlformats.org/officeDocument/2006/relationships/image" Target="media/image13.jpeg"/><Relationship Id="rId24" Type="http://schemas.openxmlformats.org/officeDocument/2006/relationships/hyperlink" Target="https://www.3dtotal.com/admin/new_cropper/tutorial_content_images/2482_tid_deep8.jpg" TargetMode="External"/><Relationship Id="rId23" Type="http://schemas.openxmlformats.org/officeDocument/2006/relationships/image" Target="media/image12.jpeg"/><Relationship Id="rId22" Type="http://schemas.openxmlformats.org/officeDocument/2006/relationships/hyperlink" Target="https://www.3dtotal.com/admin/new_cropper/tutorial_content_images/2482_tid_deep6.jpg" TargetMode="External"/><Relationship Id="rId21" Type="http://schemas.openxmlformats.org/officeDocument/2006/relationships/image" Target="media/image11.jpeg"/><Relationship Id="rId20" Type="http://schemas.openxmlformats.org/officeDocument/2006/relationships/hyperlink" Target="https://www.3dtotal.com/admin/new_cropper/tutorial_content_images/2482_tid_paso6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hyperlink" Target="https://www.3dtotal.com/admin/new_cropper/tutorial_content_images/2482_tid_deep5.jpg" TargetMode="External"/><Relationship Id="rId17" Type="http://schemas.openxmlformats.org/officeDocument/2006/relationships/image" Target="media/image9.jpeg"/><Relationship Id="rId16" Type="http://schemas.openxmlformats.org/officeDocument/2006/relationships/hyperlink" Target="https://www.3dtotal.com/admin/new_cropper/tutorial_content_images/2482_tid_paso-8.jpg" TargetMode="External"/><Relationship Id="rId15" Type="http://schemas.openxmlformats.org/officeDocument/2006/relationships/image" Target="media/image8.jpeg"/><Relationship Id="rId14" Type="http://schemas.openxmlformats.org/officeDocument/2006/relationships/hyperlink" Target="https://www.3dtotal.com/admin/new_cropper/tutorial_content_images/2482_tid_deep4.jpg" TargetMode="External"/><Relationship Id="rId13" Type="http://schemas.openxmlformats.org/officeDocument/2006/relationships/image" Target="media/image7.jpeg"/><Relationship Id="rId12" Type="http://schemas.openxmlformats.org/officeDocument/2006/relationships/hyperlink" Target="https://www.3dtotal.com/admin/new_cropper/tutorial_content_images/2482_tid_paso-4.jpg" TargetMode="External"/><Relationship Id="rId11" Type="http://schemas.openxmlformats.org/officeDocument/2006/relationships/image" Target="media/image6.jpeg"/><Relationship Id="rId10" Type="http://schemas.openxmlformats.org/officeDocument/2006/relationships/hyperlink" Target="https://www.3dtotal.com/admin/new_cropper/tutorial_content_images/2482_tid_deep3.jpg" TargetMode="Externa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2018-10-24T09:28:00Z</dcterms:created>
  <dc:creator>王蔷</dc:creator>
  <cp:lastModifiedBy>王蔷</cp:lastModifiedBy>
  <dcterms:modified xsi:type="dcterms:W3CDTF">2018-10-24T09:30:51Z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