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【GAD翻译馆】5分钟让你了解星球的画法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"http://gad.qq.com/article/detail/41949"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http://gad.qq.com/article/detail/41949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3114675"/>
            <wp:effectExtent l="0" t="0" r="9525" b="9525"/>
            <wp:docPr id="2" name="图片 1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在广阔无际的宇宙中，有着太多还未被人类发现的星球，而这些星球散发的光景又让人忍不住想去探索。那么接下来让我为大家介绍，怎样在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分钟内完成一幅勾起人类探索之心的星球插画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▼目录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"%E6%83%91%E6%98%9F%E3%81%AE%E6%8F%8F%E3%81%8D%E6%96%B9"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星球的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</w:rPr>
        <w:t>画法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"1. %E6%83%91%E6%98%9F%E3%81%AE%E3%83%99%E3%83%BC%E3%82%B9%E3%81%A8%E3%81%AA%E3%82%8B%E4%B8%B8%E3%82%92%E6%8F%8F%E3%81%8F"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1. 画出星球基础的圆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"2. %E3%83%86%E3%82%AF%E3%82%B9%E3%83%81%E3%83%A3%E3%82%92%E3%82%AA%E3%83%BC%E3%83%90%E3%83%BC%E3%83%AC%E3%82%A4%E3%81%A7%E9%87%8D%E3%81%AD%E3%82%8B"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2. 使用全覆盖来增加纹理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"3. %E3%82%A8%E3%83%95%E3%82%A7%E3%82%AF%E3%83%88%E3%81%A7%E4%B8%B8%E3%81%BF%E3%82%92%E8%A1%A8%E7%8F%BE%E3%81%99%E3%82%8B"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3. 使用特效来进行圆形的表现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"4. %E5%A4%89%E5%BD%A2%E3%81%97%E3%81%9F%E3%83%86%E3%82%AF%E3%82%B9%E3%83%81%E3%83%A3%E3%82%92%E7%B8%AE%E5%B0%8F%E3%81%97%E3%81%A6%E3%82%AF%E3%83%AA%E3%83%83%E3%83%94%E3%83%B3%E3%82%B0%E3%81%99%E3%82%8B"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4. 缩小变形的纹理进行剪裁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</w:rPr>
        <w:t>大气圈的表现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"5. %E8%83%8C%E6%99%AF%E3%82%92%E9%BB%92%E3%81%AB%E5%A4%89%E6%9B%B4%E3%81%99%E3%82%8B"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5. 将背景变为黑色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"6. %E5%85%89%E5%BD%A9%E3%82%A8%E3%83%95%E3%82%A7%E3%82%AF%E3%83%88%E3%82%92%E9%81%A9%E5%BF%9C%E3%81%99%E3%82%8B"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6. 适用光彩特效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"7. %E3%82%AA%E3%83%BC%E3%83%90%E3%83%BC%E3%83%AC%E3%82%A4%E3%81%A7%E8%89%B2%E3%82%92%E4%BB%98%E3%81%91%E3%82%8B"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7. 使用全覆盖来增加颜色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"8. %E5%BD%B1%E3%82%92%E8%B6%B3%E3%81%99"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8. 追加阴影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"9. %E5%85%89%E3%82%92%E8%BF%BD%E5%8A%A0%E3%81%99%E3%82%8B"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9. 追加光线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"https://ichi-up.net/2017/051" \l "10. %E4%BB%95%E4%B8%8A%E3%81%92"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10. 完成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bookmarkStart w:id="0" w:name="惑星の描き方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星球的画法</w:t>
      </w:r>
      <w:bookmarkEnd w:id="0"/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1" w:name="1._惑星のベースとなる丸を描く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1. </w:t>
      </w:r>
      <w:bookmarkEnd w:id="1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画出星球基础的圆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7620000" cy="7620000"/>
            <wp:effectExtent l="0" t="0" r="0" b="0"/>
            <wp:docPr id="4" name="图片 2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最开始我们使用椭圆形工具来画出灰色的圆形。他将会成为星球本体的基础。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2" w:name="2._テクスチャをオーバーレイで重ね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2. </w:t>
      </w:r>
      <w:bookmarkEnd w:id="2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使用全覆盖来增加纹理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648325" cy="5648325"/>
            <wp:effectExtent l="0" t="0" r="9525" b="9525"/>
            <wp:docPr id="3" name="图片 3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为了表现出星球的地理情况，我们将纹理的图层以全覆盖的形式加入。这里可以直接使用笔刷来画，也可以使用照片等素材来进行合成。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705600" cy="6705600"/>
            <wp:effectExtent l="0" t="0" r="0" b="0"/>
            <wp:docPr id="1" name="图片 4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这个时候，需要注意范围选择为灰色圆形内来进行圆形的剪切。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3" w:name="3._エフェクトで丸みを表現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3. </w:t>
      </w:r>
      <w:bookmarkEnd w:id="3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使用特效来进行圆形的表现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基本上所有的星球都是球体。为了体现出它圆形的特征，我们需要将纹理进行变形，在剪切为圆形的纹理上选择「编辑」菜单中的变形来进行变形。</w:t>
      </w:r>
    </w:p>
    <w:p>
      <w:pPr>
        <w:pStyle w:val="5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首先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100%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适用为「鱼眼」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7620000" cy="7620000"/>
            <wp:effectExtent l="0" t="0" r="0" b="0"/>
            <wp:docPr id="8" name="图片 5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然后应用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100%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的“膨胀”。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7620000" cy="7620000"/>
            <wp:effectExtent l="0" t="0" r="0" b="0"/>
            <wp:docPr id="14" name="图片 6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然后应用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50%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“鱼眼”后会变成圆形。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838825" cy="5838825"/>
            <wp:effectExtent l="0" t="0" r="9525" b="9525"/>
            <wp:docPr id="6" name="图片 7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4" w:name="4._変形したテクスチャを縮小してクリッピング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4. </w:t>
      </w:r>
      <w:bookmarkEnd w:id="4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缩小变形的纹理来进行剪裁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067425" cy="6067425"/>
            <wp:effectExtent l="0" t="0" r="9525" b="9525"/>
            <wp:docPr id="11" name="图片 8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将变大的纹理缩小为原本的尺寸后来进行剪裁。这样我们就可以让纹理本身变得像是覆盖在球体上一样。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bookmarkStart w:id="5" w:name="大気圏を表現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大气圈的表现</w:t>
      </w:r>
      <w:bookmarkEnd w:id="5"/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6" w:name="5._背景を黒に変更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5. </w:t>
      </w:r>
      <w:bookmarkEnd w:id="6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将背景变为黑色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172200" cy="6172200"/>
            <wp:effectExtent l="0" t="0" r="0" b="0"/>
            <wp:docPr id="9" name="图片 9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因为宇宙是黑的，所以背景色这里选择黑色。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7" w:name="6._光彩エフェクトを適応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6. </w:t>
      </w:r>
      <w:bookmarkEnd w:id="7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适用光彩特效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038850" cy="6038850"/>
            <wp:effectExtent l="0" t="0" r="0" b="0"/>
            <wp:docPr id="10" name="图片 10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在画出灰色圆形的图层上应用“光彩外侧”与“光彩内侧”。光彩外、内的模式选择屏幕或者线性。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276850" cy="3476625"/>
            <wp:effectExtent l="0" t="0" r="0" b="0"/>
            <wp:docPr id="16" name="图片 11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96969"/>
          <w:spacing w:val="0"/>
          <w:sz w:val="24"/>
          <w:szCs w:val="24"/>
        </w:rPr>
        <w:t>光彩（外侧）的参考设置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276850" cy="3476625"/>
            <wp:effectExtent l="0" t="0" r="0" b="0"/>
            <wp:docPr id="19" name="图片 12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96969"/>
          <w:spacing w:val="0"/>
          <w:sz w:val="24"/>
          <w:szCs w:val="24"/>
        </w:rPr>
        <w:t>光彩（内侧）的参考设置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8" w:name="7._オーバーレイで色を付け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7. </w:t>
      </w:r>
      <w:bookmarkEnd w:id="8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使用全覆盖来增加颜色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181725" cy="6181725"/>
            <wp:effectExtent l="0" t="0" r="9525" b="9525"/>
            <wp:docPr id="13" name="图片 13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在新的剪切图层中涂上想要映射的颜色后使用全覆盖模式进行覆盖。这里单纯的进行颜色的调整就可以瞬间改变星球的设定，非常方便。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9" w:name="8._影を足す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8. </w:t>
      </w:r>
      <w:bookmarkEnd w:id="9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追加阴影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6305550" cy="6305550"/>
            <wp:effectExtent l="0" t="0" r="0" b="0"/>
            <wp:docPr id="15" name="图片 14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星球一般都是通过逆光的环境来进行绘画的。通过新建乘算模式的剪切图层来追加圆形的阴影。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10" w:name="9._光を追加する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9. </w:t>
      </w:r>
      <w:bookmarkEnd w:id="10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追加光线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772150" cy="5772150"/>
            <wp:effectExtent l="0" t="0" r="0" b="0"/>
            <wp:docPr id="5" name="图片 15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追加闪光的要素后，可以让星球的表现更加真实。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11" w:name="10._仕上げ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10. </w:t>
      </w:r>
      <w:bookmarkEnd w:id="11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完成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5276850" cy="3476625"/>
            <wp:effectExtent l="0" t="0" r="0" b="0"/>
            <wp:docPr id="7" name="图片 16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在图层效果的设定中选择「使用图层蒙版来隐藏效果」。这样的话可以使用较淡的黑色笔刷来减少阴影部分光彩的亮度。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7620000" cy="7620000"/>
            <wp:effectExtent l="0" t="0" r="0" b="0"/>
            <wp:docPr id="12" name="图片 17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调整图层的样式后就完成了。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最后，图层的构成是这样的。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2828925" cy="3886200"/>
            <wp:effectExtent l="0" t="0" r="9525" b="0"/>
            <wp:docPr id="17" name="图片 18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</w:rPr>
        <w:t>总结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12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4762500" cy="4762500"/>
            <wp:effectExtent l="0" t="0" r="0" b="0"/>
            <wp:docPr id="18" name="图片 19" descr="【GAD翻译馆】5分钟让你了解星球的画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【GAD翻译馆】5分钟让你了解星球的画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通过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10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个简单的步骤就可以画出一个比较真实的星球。在熟练的记住步骤后就可以在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分钟之内完成了，介绍完以后相信大家都能掌握星球的插画画法了吧。额外再给大家提个小建议，通过追加逆光特效以及星星可以让背景显得更加具有真实感哦！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72D41"/>
    <w:rsid w:val="550548A3"/>
    <w:rsid w:val="6D535020"/>
    <w:rsid w:val="7FB7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GIF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GIF"/><Relationship Id="rId14" Type="http://schemas.openxmlformats.org/officeDocument/2006/relationships/image" Target="media/image11.GIF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2018-10-24T09:30:00Z</dcterms:created>
  <dc:creator>王蔷</dc:creator>
  <cp:lastModifiedBy>王蔷</cp:lastModifiedBy>
  <dcterms:modified xsi:type="dcterms:W3CDTF">2018-10-24T09:31:38Z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