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/>
        <w:ind w:left="0" w:right="0" w:firstLine="0"/>
        <w:textAlignment w:val="center"/>
        <w:rPr>
          <w:rFonts w:ascii="Arial" w:hAnsi="Arial" w:cs="Arial"/>
          <w:b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33"/>
          <w:szCs w:val="33"/>
          <w:bdr w:val="none" w:color="auto" w:sz="0" w:space="0"/>
        </w:rPr>
        <w:t>【GAD翻译馆】《Mary》角色3D建模过程分享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链接：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"http://gad.qq.com/article/detail/39877" </w:instrText>
      </w:r>
      <w:r>
        <w:rPr>
          <w:rFonts w:hint="eastAsia"/>
          <w:lang w:eastAsia="zh-CN"/>
        </w:rPr>
        <w:fldChar w:fldCharType="separate"/>
      </w:r>
      <w:r>
        <w:rPr>
          <w:rStyle w:val="5"/>
          <w:rFonts w:hint="eastAsia"/>
          <w:lang w:eastAsia="zh-CN"/>
        </w:rPr>
        <w:t>http://gad.qq.com/article/detail/39877</w:t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ascii="等线" w:hAnsi="等线" w:eastAsia="等线" w:cs="等线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文森特</w:t>
      </w:r>
      <w:r>
        <w:rPr>
          <w:rFonts w:hint="default" w:ascii="等线" w:hAnsi="等线" w:eastAsia="等线" w:cs="等线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·梅尼尔是来自德国汉堡的角色艺术家。 在这篇文章中，你可以看到文森特·梅尼尔的作品——《玛丽》的3D建模艺术细节，玛丽由ZBrush雕刻并渲染，在Photoshop中合成。下面大家看到的是具体的建模步骤：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276850" cy="6638925"/>
            <wp:effectExtent l="0" t="0" r="0" b="9525"/>
            <wp:docPr id="1" name="图片 1" descr="【GAD翻译馆】《Mary》角色3D建模过程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【GAD翻译馆】《Mary》角色3D建模过程分享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63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276850" cy="1847850"/>
            <wp:effectExtent l="0" t="0" r="0" b="0"/>
            <wp:docPr id="15" name="图片 2" descr="【GAD翻译馆】《Mary》角色3D建模过程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【GAD翻译馆】《Mary》角色3D建模过程分享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玛丽 – 分解（有几个技巧是通过ZBrush完成的）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一.创建头发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这是一个高效的工作流程，用Dylan Ekren的发刷（https://gumroad.com/l/de_hair）来建立头发。</w:t>
      </w:r>
    </w:p>
    <w:p>
      <w:pPr>
        <w:pStyle w:val="3"/>
        <w:keepNext w:val="0"/>
        <w:keepLines w:val="0"/>
        <w:widowControl/>
        <w:suppressLineNumbers w:val="0"/>
        <w:spacing w:before="210" w:beforeAutospacing="0" w:after="210" w:afterAutospacing="0"/>
        <w:ind w:left="360" w:right="0" w:firstLine="48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lang w:val="en-US"/>
        </w:rPr>
        <w:t>1.     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添加球体，通过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lang w:val="en-US"/>
        </w:rPr>
        <w:t>Move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和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lang w:val="en-US"/>
        </w:rPr>
        <w:t>Claybuildup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给他们添加一些粗糙的头发形状</w:t>
      </w:r>
    </w:p>
    <w:p>
      <w:pPr>
        <w:pStyle w:val="3"/>
        <w:keepNext w:val="0"/>
        <w:keepLines w:val="0"/>
        <w:widowControl/>
        <w:suppressLineNumbers w:val="0"/>
        <w:spacing w:before="210" w:beforeAutospacing="0" w:after="210" w:afterAutospacing="0"/>
        <w:ind w:left="360" w:right="0" w:firstLine="48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lang w:val="en-US"/>
        </w:rPr>
        <w:drawing>
          <wp:inline distT="0" distB="0" distL="114300" distR="114300">
            <wp:extent cx="4143375" cy="5057775"/>
            <wp:effectExtent l="0" t="0" r="9525" b="9525"/>
            <wp:docPr id="13" name="图片 3" descr="【GAD翻译馆】《Mary》角色3D建模过程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 descr="【GAD翻译馆】《Mary》角色3D建模过程分享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05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2.使用拓扑画笔来修改粗糙的网格。 然后使用ZModeler来修饰头发流线的边缘。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bookmarkStart w:id="0" w:name="_GoBack"/>
      <w:bookmarkEnd w:id="0"/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2712720"/>
            <wp:effectExtent l="0" t="0" r="10160" b="11430"/>
            <wp:docPr id="4" name="图片 4" descr="【GAD翻译馆】《Mary》角色3D建模过程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【GAD翻译馆】《Mary》角色3D建模过程分享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3.划分支撑网格，然后使用“Stroke”调板中的“Frame”功能。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4168775"/>
            <wp:effectExtent l="0" t="0" r="10160" b="3175"/>
            <wp:docPr id="12" name="图片 5" descr="【GAD翻译馆】《Mary》角色3D建模过程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 descr="【GAD翻译馆】《Mary》角色3D建模过程分享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4.选择DE_HairTubes笔刷，调整尺寸曲线，之后贴到你选择的曲线上。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您可能需要使用fH按钮水平翻转曲线。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819650" cy="5143500"/>
            <wp:effectExtent l="0" t="0" r="0" b="0"/>
            <wp:docPr id="22" name="图片 6" descr="【GAD翻译馆】《Mary》角色3D建模过程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 descr="【GAD翻译馆】《Mary》角色3D建模过程分享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857625" cy="3257550"/>
            <wp:effectExtent l="0" t="0" r="9525" b="0"/>
            <wp:docPr id="28" name="图片 7" descr="【GAD翻译馆】《Mary》角色3D建模过程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 descr="【GAD翻译馆】《Mary》角色3D建模过程分享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5.分割你的曲线，花时间复制和调整它们。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172075" cy="5019675"/>
            <wp:effectExtent l="0" t="0" r="9525" b="9525"/>
            <wp:docPr id="29" name="图片 8" descr="【GAD翻译馆】《Mary》角色3D建模过程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 descr="【GAD翻译馆】《Mary》角色3D建模过程分享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6.使用Autogroups，这样你可以遮罩一些单独的发管，并使用Move笔刷给他们一个很自然的流向。 总之，让你的发型感觉很真实。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2677795"/>
            <wp:effectExtent l="0" t="0" r="10160" b="8255"/>
            <wp:docPr id="17" name="图片 9" descr="【GAD翻译馆】《Mary》角色3D建模过程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 descr="【GAD翻译馆】《Mary》角色3D建模过程分享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您现在可以使用Polypaint添加渐变和颜色变化来完成发型。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除此之外，在Wax调节器（Wax modified）下，Skinshade4 matcap就十分好用了，可以使得你的头发有光泽，制造出一些微妙的SSS效果。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二．创建衣物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使用已知的CurveSurface笔刷创建布块是一个十分迅捷而有效的技巧。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1.在工具菜单中选择一个Plane3D，然后点击Make Polymesh3D就可以使用它。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然后，使用“Curve Surface（曲面表面）”画笔在“平面”的底部绘制曲线。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2826385"/>
            <wp:effectExtent l="0" t="0" r="10160" b="12065"/>
            <wp:docPr id="18" name="图片 10" descr="【GAD翻译馆】《Mary》角色3D建模过程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 descr="【GAD翻译馆】《Mary》角色3D建模过程分享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6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2然后需要在Plane的顶部绘制第二条曲线。 Zbrush将创建一个网格插入两条曲线！ 随时重复步骤1和2，直到你对结果满意为止。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229225" cy="4105275"/>
            <wp:effectExtent l="0" t="0" r="9525" b="9525"/>
            <wp:docPr id="26" name="图片 11" descr="【GAD翻译馆】《Mary》角色3D建模过程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 descr="【GAD翻译馆】《Mary》角色3D建模过程分享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3.使用大的Pinch笔刷来锥化你的网格。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486275" cy="4752975"/>
            <wp:effectExtent l="0" t="0" r="9525" b="9525"/>
            <wp:docPr id="27" name="图片 12" descr="【GAD翻译馆】《Mary》角色3D建模过程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 descr="【GAD翻译馆】《Mary》角色3D建模过程分享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4.使用打开AccuCurve功能的移动画笔创建峰形。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您可以在画笔菜单中找到AccuCurve功能。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228975" cy="4724400"/>
            <wp:effectExtent l="0" t="0" r="9525" b="0"/>
            <wp:docPr id="3" name="图片 13" descr="【GAD翻译馆】《Mary》角色3D建模过程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3" descr="【GAD翻译馆】《Mary》角色3D建模过程分享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362325" cy="1743075"/>
            <wp:effectExtent l="0" t="0" r="9525" b="9525"/>
            <wp:docPr id="21" name="图片 14" descr="【GAD翻译馆】《Mary》角色3D建模过程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 descr="【GAD翻译馆】《Mary》角色3D建模过程分享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5.使用ZModeler插入边缘循环（edgeloops）以允许进一步变形。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267200" cy="4362450"/>
            <wp:effectExtent l="0" t="0" r="0" b="0"/>
            <wp:docPr id="10" name="图片 15" descr="【GAD翻译馆】《Mary》角色3D建模过程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5" descr="【GAD翻译馆】《Mary》角色3D建模过程分享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6.使用移动画笔和模糊化的遮罩，使你的衣物成形。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857625" cy="3609975"/>
            <wp:effectExtent l="0" t="0" r="9525" b="9525"/>
            <wp:docPr id="14" name="图片 16" descr="【GAD翻译馆】《Mary》角色3D建模过程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6" descr="【GAD翻译馆】《Mary》角色3D建模过程分享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三、生成简单的服装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这是一个非常简单易学的工作流程，包括使用你的角色的身体来创建基本的服装。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1.使用拓扑笔刷，为您的服装画出网格，着就好像你对角色进行的再拓扑。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3270885"/>
            <wp:effectExtent l="0" t="0" r="10160" b="5715"/>
            <wp:docPr id="8" name="图片 17" descr="【GAD翻译馆】《Mary》角色3D建模过程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7" descr="【GAD翻译馆】《Mary》角色3D建模过程分享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0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2.完成后，点击你的身体网格来生成你衣服的网格。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粘贴网格时，您可以使用画笔的尺寸来控制厚度（0为无厚度）。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另一种方法是使用面板循环（Panel Loops）功能。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我通常喜欢在确定姿势之后增加厚度，但在本文中，我们将马上开始处理。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181475" cy="3924300"/>
            <wp:effectExtent l="0" t="0" r="9525" b="0"/>
            <wp:docPr id="25" name="图片 18" descr="【GAD翻译馆】《Mary》角色3D建模过程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 descr="【GAD翻译馆】《Mary》角色3D建模过程分享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1724025" cy="1685925"/>
            <wp:effectExtent l="0" t="0" r="9525" b="9525"/>
            <wp:docPr id="5" name="图片 19" descr="【GAD翻译馆】《Mary》角色3D建模过程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9" descr="【GAD翻译馆】《Mary》角色3D建模过程分享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3.一旦添加了厚度，使用ZModeler添加细节来插入循环和对特定边缘循环进行折痕处理就非常简单。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457700" cy="4838700"/>
            <wp:effectExtent l="0" t="0" r="0" b="0"/>
            <wp:docPr id="23" name="图片 20" descr="【GAD翻译馆】《Mary》角色3D建模过程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 descr="【GAD翻译馆】《Mary》角色3D建模过程分享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4.你可以细分几次，随意调整褶边以创建所需的斜面。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剩下要做的就是用诸如Dam_std和Orb Crack之类的笔刷添加褶皱。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你可以在 一下网址中找到Orb笔刷: https://gumroad.com/l/nOkHw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他们是由Michael Vicente创建的，并且很多艺术家都在使用。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676775" cy="4800600"/>
            <wp:effectExtent l="0" t="0" r="9525" b="0"/>
            <wp:docPr id="9" name="图片 21" descr="【GAD翻译馆】《Mary》角色3D建模过程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1" descr="【GAD翻译馆】《Mary》角色3D建模过程分享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276725" cy="3762375"/>
            <wp:effectExtent l="0" t="0" r="9525" b="9525"/>
            <wp:docPr id="19" name="图片 22" descr="【GAD翻译馆】《Mary》角色3D建模过程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2" descr="【GAD翻译馆】《Mary》角色3D建模过程分享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四.创建肩带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这是另一个使用临时支持网格创建干净网格的简单工作流程介绍。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1.从增加一个圆柱开始，使用move笔刷将其移动到合适的位置。 然后，使用ZModeler在中心添加一个边缘循环并增加折痕。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305300" cy="4343400"/>
            <wp:effectExtent l="0" t="0" r="0" b="0"/>
            <wp:docPr id="6" name="图片 23" descr="【GAD翻译馆】《Mary》角色3D建模过程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3" descr="【GAD翻译馆】《Mary》角色3D建模过程分享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210" w:beforeAutospacing="0" w:after="210" w:afterAutospacing="0"/>
        <w:ind w:left="360" w:right="0" w:firstLine="48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lang w:val="en-US"/>
        </w:rPr>
        <w:t>1.     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在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lang w:val="en-US"/>
        </w:rPr>
        <w:t>“Stroke”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菜单中，使用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lang w:val="en-US"/>
        </w:rPr>
        <w:t>“Frame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（框架）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lang w:val="en-US"/>
        </w:rPr>
        <w:t>”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功能沿着折痕边缘创建曲线。 然后选择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lang w:val="en-US"/>
        </w:rPr>
        <w:t>CruveStrapSnap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笔刷，然后点击曲线创建一个基本的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lang w:val="en-US"/>
        </w:rPr>
        <w:t>straize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控制宽度以及一个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lang w:val="en-US"/>
        </w:rPr>
        <w:t>Zlntensity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控制表带的厚度。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6200775" cy="4429125"/>
            <wp:effectExtent l="0" t="0" r="9525" b="9525"/>
            <wp:docPr id="24" name="图片 24" descr="【GAD翻译馆】《Mary》角色3D建模过程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【GAD翻译馆】《Mary》角色3D建模过程分享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3.通过隐藏它们并使用删除隐藏来删除不需要的背带。 如果你觉得可以的话你也可以使用ZModeler来遮盖这些孔。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733800" cy="4591050"/>
            <wp:effectExtent l="0" t="0" r="0" b="0"/>
            <wp:docPr id="16" name="图片 25" descr="【GAD翻译馆】《Mary》角色3D建模过程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5" descr="【GAD翻译馆】《Mary》角色3D建模过程分享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4.使用Zmodeler添加边缘循环（edgeloops）并创建一个新的polygroup（这里是粉红色的）。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486150" cy="4648200"/>
            <wp:effectExtent l="0" t="0" r="0" b="0"/>
            <wp:docPr id="11" name="图片 26" descr="【GAD翻译馆】《Mary》角色3D建模过程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6" descr="【GAD翻译馆】《Mary》角色3D建模过程分享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5.使用所有选定的、含多面体组的Zmoderler中 Qmesh功能来拉出两个背包带。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2819400" cy="3905250"/>
            <wp:effectExtent l="0" t="0" r="0" b="0"/>
            <wp:docPr id="20" name="图片 27" descr="【GAD翻译馆】《Mary》角色3D建模过程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7" descr="【GAD翻译馆】《Mary》角色3D建模过程分享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6.使用Polygroups（多面体组）和Subdivide（子分类）的折痕组合，将esh与所需的斜角细分。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2400300" cy="3543300"/>
            <wp:effectExtent l="0" t="0" r="0" b="0"/>
            <wp:docPr id="7" name="图片 28" descr="【GAD翻译馆】《Mary》角色3D建模过程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8" descr="【GAD翻译馆】《Mary》角色3D建模过程分享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1532255"/>
            <wp:effectExtent l="0" t="0" r="10160" b="10795"/>
            <wp:docPr id="2" name="图片 29" descr="【GAD翻译馆】《Mary》角色3D建模过程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9" descr="【GAD翻译馆】《Mary》角色3D建模过程分享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F16026"/>
    <w:rsid w:val="2A177431"/>
    <w:rsid w:val="58F16026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rPr>
      <w:sz w:val="24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_wwqwang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2018-10-24T09:27:00Z</dcterms:created>
  <dc:creator>王蔷</dc:creator>
  <cp:lastModifiedBy>王蔷</cp:lastModifiedBy>
  <dcterms:modified xsi:type="dcterms:W3CDTF">2018-10-24T09:28:51Z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