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/>
        <w:ind w:left="0" w:right="0" w:firstLine="0"/>
        <w:textAlignment w:val="center"/>
        <w:rPr>
          <w:rFonts w:ascii="Arial" w:hAnsi="Arial" w:cs="Arial"/>
          <w:b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cs="Arial"/>
          <w:b/>
          <w:i w:val="0"/>
          <w:caps w:val="0"/>
          <w:color w:val="333333"/>
          <w:spacing w:val="0"/>
          <w:sz w:val="33"/>
          <w:szCs w:val="33"/>
          <w:bdr w:val="none" w:color="auto" w:sz="0" w:space="0"/>
        </w:rPr>
        <w:t>请尝试用粗暴地方式对待玩家（上）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作者：</w: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fldChar w:fldCharType="begin"/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instrText xml:space="preserve"> HYPERLINK "http://gad.qq.com/user/index?id=2142255" </w:instrTex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fldChar w:fldCharType="separate"/>
      </w:r>
      <w:r>
        <w:rPr>
          <w:rStyle w:val="4"/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t>千水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fldChar w:fldCharType="end"/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链接：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"http://gad.qq.com/article/detail/286452" </w:instrText>
      </w:r>
      <w:r>
        <w:rPr>
          <w:rFonts w:hint="eastAsia"/>
          <w:lang w:eastAsia="zh-CN"/>
        </w:rPr>
        <w:fldChar w:fldCharType="separate"/>
      </w:r>
      <w:r>
        <w:rPr>
          <w:rStyle w:val="4"/>
          <w:rFonts w:hint="eastAsia"/>
          <w:lang w:eastAsia="zh-CN"/>
        </w:rPr>
        <w:t>http://gad.qq.com/article/detail/286452</w:t>
      </w:r>
      <w:r>
        <w:rPr>
          <w:rFonts w:hint="eastAsia"/>
          <w:lang w:eastAsia="zh-CN"/>
        </w:rPr>
        <w:fldChar w:fldCharType="end"/>
      </w:r>
    </w:p>
    <w:p>
      <w:pPr>
        <w:rPr>
          <w:rFonts w:hint="eastAsia"/>
          <w:lang w:eastAsia="zh-CN"/>
        </w:rPr>
      </w:pP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写在前面的话：最近谈了太多次开放世界，乃至于在和一些朋友聊天时，总能争论起一个问题，线性和网状孰优孰劣，线性游戏和开放世界谁高谁低。我无意下一个定论，但总想反驳对线性的批评，于是便有了这篇文章，但我不想从游戏聊起，先说说生活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1152525" cy="1333500"/>
            <wp:effectExtent l="0" t="0" r="9525" b="0"/>
            <wp:docPr id="1" name="图片 1" descr="请尝试用粗暴地方式对待玩家（上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请尝试用粗暴地方式对待玩家（上）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我是sony的理智粉丝，现在在使用的手机也是sony，但是在某个方面，我赞同苹果乔布斯的一句话：消费者并不知道自己要什么，直到我们拿出自己的产品，他们就发现，这是我想要的东西。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粗暴地对待自己游戏的受众，其实并不是一件坏事。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我第一次意识到这件事，是在几年前，我在burberry官网上看风衣的时候，他们提供订制，你要选择衣服的面料，选择扣子的样式，选择适合的颜色。老实讲，每个人都有自己的审美，可是，什么样子的面料适合什么样的情景，什么样的扣子有着怎样的功能性，而搭配起来究竟是好看还是难看，需要琢磨，老实讲，我没有足够的知识和生活阅历让我能轻而易举地选出，于是我陷入了困惑。我便问当时的女朋友，你觉得我穿什么样好看，她一一挑选，然后尘埃落定，我只管付钱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在这之后我产生了另一种困惑，玩家是否知道自己想要什么？如果知道，那为什么完全按照玩家的需求做出的游戏其实可玩性都平平？为什么现在在提倡开放世界，线状粗暴地给予有什么本质的问题么？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前两者随着时间自然便懂，但最后一个问题却始终在我脑中，正当我百思不得其解的时候，罗振宇在16年的跨年演讲时给了我一个答案。不过当然，他不是在说游戏。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父爱逻辑和母爱逻辑。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什么是母爱逻辑呢？孩子，你想要什么，我给你更多。为什么今日头条能让无数人每天花一个多小时在上面，为什么这些人里受众不同，却都能从其中找到乐趣。这个算法至关重要，他会利用大数据，推送你可能会想看的，推送与你之前感兴趣相关的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而父爱逻辑又是什么呢？孩子，这个东西好，丢掉你手里的，试试这个。决定去哪儿吃饭的时候，我们最讨厌什么样的人呢？我们最讨厌那些说随便，那些说你定吧的人，而我们最喜欢的，往往是那些说着“我知道哪里有一个餐馆，新开的，还不错”的同伴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3037840"/>
            <wp:effectExtent l="0" t="0" r="10160" b="10160"/>
            <wp:docPr id="6" name="图片 2" descr="请尝试用粗暴地方式对待玩家（上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请尝试用粗暴地方式对待玩家（上）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席德梅尔说游戏应该是一系列有趣的选择，我同意这个观点，这个观点其实也是母爱逻辑的表现。玩家感兴趣的事物我给你更多，就拿文明来说，你喜欢不战不休，那征服可以胜利，你喜欢爱与艺术，那文化同样可以赢，你喜欢科技革新，火箭上天的一刻，你将加冕为王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bookmarkStart w:id="0" w:name="_GoBack"/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3037840"/>
            <wp:effectExtent l="0" t="0" r="10160" b="10160"/>
            <wp:docPr id="3" name="图片 3" descr="请尝试用粗暴地方式对待玩家（上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请尝试用粗暴地方式对待玩家（上）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而我也同意父爱逻辑的观点，我们应该指引玩家，应该强制性地将好的东西、有意思的东西直白地不留余地地 粗暴地给予玩家。我们为什么怀念FF7，想念克劳德、蒂法和萨菲罗斯。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如果爱丽丝可以被救下，如果可以帮助扎克斯让他不用死，如果萨菲罗斯可以被挽回。老实讲，我觉得会全无意思。悲剧不就是把有价值的东西毁灭给人看么？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很多时候我们为什么会产生巨大的情感波动，叙事的连贯是重点之一，而线性游戏的好处之一便是叙事的连贯。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2095500" cy="2095500"/>
            <wp:effectExtent l="0" t="0" r="0" b="0"/>
            <wp:docPr id="2" name="图片 4" descr="请尝试用粗暴地方式对待玩家（上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请尝试用粗暴地方式对待玩家（上）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板垣伴信曾讲：我只把所有人都热衷的事物放进游戏里——暴力、花朵、孩童、女人、友谊还有死亡。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老实说，我觉得他做到了，死或生是一款不错的作品（笑），板垣伴信所热衷的这些元素，真的用分支用竹状用网状才能呈现的更完美么？不尽然吧，举个例子，一个抱着孩童的女人在樱花树下被自己的青梅竹马用刀无情斩杀，这样的画面前真的需要大段大段的对话么？是否一段cg更能带给人触动？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而粗暴地对待玩家不止应该在对剧情的表现上，也应该在新手引导上。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哪怕是开放世界游戏，当玩家还不适合你用母爱逻辑去对待他的时候，请直接了当地让玩家去学习。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791200" cy="3286125"/>
            <wp:effectExtent l="0" t="0" r="0" b="9525"/>
            <wp:docPr id="5" name="图片 5" descr="请尝试用粗暴地方式对待玩家（上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请尝试用粗暴地方式对待玩家（上）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这里就要吐槽一句新兴起的墓场物语，我从未见过一个游戏将教学将指引的优先级放得如此之低，低到令人发指。初次上手后，我甚至不知该做些什么，甚至一些行为产生了负收益，我甚至透过游戏看到了制作者犹豫不决的情景，几个人围绕在电脑前，为该不该限制玩家的初期，该不该进行详尽的新手教学争了个头破血流，然后不欢而散，匆匆便上架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嘿，墓场物语的开发者，我对你们游戏的题材很感兴趣，请粗暴地对待我，告诉我该怎么玩你们的游戏，谢谢。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当然，粗暴归粗暴，但方式方法也要注意。一个将近十分钟指哪儿点哪儿的新手引导，没人会喜欢，某国内大厂，请记住，没人会喜欢！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半条命为什么是最好的射击游戏之一？因为新手教学已经融入了场景之中，融入了关卡里。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3022600"/>
            <wp:effectExtent l="0" t="0" r="10160" b="6350"/>
            <wp:docPr id="4" name="图片 6" descr="请尝试用粗暴地方式对待玩家（上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 descr="请尝试用粗暴地方式对待玩家（上）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2830830"/>
            <wp:effectExtent l="0" t="0" r="10160" b="7620"/>
            <wp:docPr id="7" name="图片 7" descr="请尝试用粗暴地方式对待玩家（上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请尝试用粗暴地方式对待玩家（上）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0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2897505"/>
            <wp:effectExtent l="0" t="0" r="10160" b="17145"/>
            <wp:docPr id="9" name="图片 8" descr="请尝试用粗暴地方式对待玩家（上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请尝试用粗暴地方式对待玩家（上）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7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在一个必经的场景里，一个被锯齿拦腰斩断的丧尸直接出现在了画面里，而接下来，当你转头准备继续前行时，发现前方被两枚锯齿挡住，而恰好你手里有一个叫做重力枪的武器，可以控制物品。于是当你点击，当锯齿吸附在重力枪上，一个丧尸从门后走了出来，你被吓得本能性地按键，锯齿被射了出去，命中丧尸，而丧尸也就此死亡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这便是充满才华的新手教学。只可惜天妒英才，上帝给了G胖一个聪慧的大脑，却忘记赋予他足够的数学能力，可怜的人啊，3都不会数，可惜了。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写在后面的话：时间不早，最近正准备将工作室搬家，下篇便有缘再更吧。然后至于我现在正在制作的游戏《众生相》（https://indienova.com/g/1000water ），如果有感兴趣的朋友，可以加群126203854。我们将在今年年底的weplay和核聚变上参展，希望感兴趣的朋友们可以到现场试玩，感谢非常。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1473835"/>
            <wp:effectExtent l="0" t="0" r="10160" b="12065"/>
            <wp:docPr id="8" name="图片 9" descr="请尝试用粗暴地方式对待玩家（上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请尝试用粗暴地方式对待玩家（上）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3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736A19"/>
    <w:rsid w:val="2F736A19"/>
    <w:rsid w:val="6D535020"/>
    <w:rsid w:val="79EA2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GIF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_wwqwang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2018-10-22T06:58:00Z</dcterms:created>
  <dc:creator>王蔷</dc:creator>
  <cp:lastModifiedBy>王蔷</cp:lastModifiedBy>
  <dcterms:modified xsi:type="dcterms:W3CDTF">2018-10-22T06:59:35Z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