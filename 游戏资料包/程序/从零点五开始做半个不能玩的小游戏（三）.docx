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从零点五开始做半个不能玩的小游戏（三）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"http://gad.qq.com/user/index?id=1075523"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枸杞忧天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t>链接：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instrText xml:space="preserve"> HYPERLINK "http://gad.qq.com/article/detail/48288" </w:instrTex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separate"/>
      </w:r>
      <w:r>
        <w:rPr>
          <w:rStyle w:val="4"/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lang w:eastAsia="zh-CN"/>
        </w:rPr>
        <w:t>http://gad.qq.com/article/detail/48288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好久不见。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这是本人认真写下的第15篇与游戏开发有关的文章。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在上一回《从零点五开始做半个不能玩的小游戏（二）》中，我们完成了下列事情：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1、重构野外、城市及英雄代码。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2、为英雄添加了简单的状态机，使其可以在世界中玩耍。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3、搭建了简单的数值体系，使英雄在玩耍时可以提升各种数值。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4、收集了英雄玩耍记录，分析数值结果与预期的偏差。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好像大概是这个样子：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943475" cy="3952875"/>
            <wp:effectExtent l="0" t="0" r="9525" b="9525"/>
            <wp:docPr id="9" name="图片 1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愉快玩耍的英雄们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629900" cy="4581525"/>
            <wp:effectExtent l="0" t="0" r="0" b="9525"/>
            <wp:docPr id="2" name="图片 2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却不知在身后有一双眼睛在默默地注视着他们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| 本回目标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1、修改系统，使更多英雄可以在世界中同时玩耍。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2、添加一个简单(简陋)的UI界面，实时了解世界信息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| 修改系统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我希望可以同时有1000名甚至更多英雄在世界中探索，当然我们无需(也不能)同时观看所有英雄的移动、探索过程，因为这样计算及渲染的压力会很大。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因此，我们要对系统进行一些简单的调整：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1、将世界分为若干区域(Area)，每个区域下有若干数量的城市(City)、探索地(Zone)和英雄(Hero)。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2、世界管理器管理所有区域，并在每帧更新一定数量的区域。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3、区域管理其拥有的城市、探索地和英雄，并在每次更新时更新城市、探索地和一定数量的英雄。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4、我们控制的镜头只能观察一个区域的实时情况，只有某个区域被观察(直播)时，才进行渲染。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8353425" cy="5400675"/>
            <wp:effectExtent l="0" t="0" r="9525" b="9525"/>
            <wp:docPr id="8" name="图片 3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重新调整后的更新结构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重点是：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数据与渲染分开，上述1~3为对数据进行更新，4为将数据与渲染进行关联并呈现。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最终的结果像这样：</w:t>
      </w: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838825" cy="5810250"/>
            <wp:effectExtent l="0" t="0" r="9525" b="0"/>
            <wp:docPr id="3" name="图片 4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2x2世界里，只对镜头停留的区域进行逐帧更新及渲染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838825" cy="5810250"/>
            <wp:effectExtent l="0" t="0" r="9525" b="0"/>
            <wp:docPr id="17" name="图片 5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更直观的展示：镜头停留区域逐帧更新、绘制，非停留区域间隔更新及Gizmos绘制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怎样，是不是很像中学时用显微镜观察的细胞装片？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286000" cy="1819275"/>
            <wp:effectExtent l="0" t="0" r="0" b="9525"/>
            <wp:docPr id="12" name="图片 6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显微镜下红细胞装片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所以，知识都是相通的。具体表现为：上学时你若虚度光阴、不好好学习，并不会对你现在的成就有什么直接影响，它只会让你在后面的人生中大概率上过得比别人惨而已。</w:t>
      </w: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905000" cy="1905000"/>
            <wp:effectExtent l="0" t="0" r="0" b="0"/>
            <wp:docPr id="14" name="图片 7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哼~那又如何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| 关键步骤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时间有限，只捡些重要的事情讲吧：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6030575" cy="7172325"/>
            <wp:effectExtent l="0" t="0" r="9525" b="9525"/>
            <wp:docPr id="7" name="图片 8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30575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数据与渲染分离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7248525" cy="5715000"/>
            <wp:effectExtent l="0" t="0" r="9525" b="0"/>
            <wp:docPr id="13" name="图片 9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世界管理器更新区域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4392275" cy="5133975"/>
            <wp:effectExtent l="0" t="0" r="9525" b="9525"/>
            <wp:docPr id="4" name="图片 10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922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区域更新英雄、探索地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905500" cy="7124700"/>
            <wp:effectExtent l="0" t="0" r="0" b="0"/>
            <wp:docPr id="6" name="图片 11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新的英雄状态机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58425" cy="5172075"/>
            <wp:effectExtent l="0" t="0" r="9525" b="9525"/>
            <wp:docPr id="15" name="图片 12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84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世界配置文件及使用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因为具体代码与上次并没有太大差异，因此不再赘述。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添加一个简单(简陋)的UI界面</w:t>
      </w: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6344900" cy="7343775"/>
            <wp:effectExtent l="0" t="0" r="0" b="9525"/>
            <wp:docPr id="11" name="图片 13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0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使用一个新的相机来渲染UI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8924925" cy="5724525"/>
            <wp:effectExtent l="0" t="0" r="9525" b="9525"/>
            <wp:docPr id="10" name="图片 14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运行起来像这样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3763625" cy="4953000"/>
            <wp:effectExtent l="0" t="0" r="9525" b="0"/>
            <wp:docPr id="16" name="图片 15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5x10世界下的鸟瞰图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7991475" cy="5038725"/>
            <wp:effectExtent l="0" t="0" r="9525" b="9525"/>
            <wp:docPr id="5" name="图片 16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实际运行起来的细胞装片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| 总结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至此，《从零点五开始做半个不能玩的小游戏》系列将暂告一段落。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又到了该抒情的时候了(我想这就是我与传统程序员之间最大的差异：点了“擅长将一件小事搞得很有仪式感来感动自己”的天赋)。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它，从落笔那天起，至今花费了近3个月时间。想也正常：首先，与很多人一样，工作繁忙，只能利用闲暇、且偶尔战胜懒惰君的机会下，一点点的丰富内容。其次，我并不是一个随便的人(当然随便起来也与一般人没有两样)，每句话、每个截图总是斟酌好久，生怕会有什么不妥，闹出什么笑话，因此更降低了不少效率。只是很可惜，能力有限，并没有写出什么干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不过我更坚定了一个道理：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210" w:beforeAutospacing="0" w:after="210" w:afterAutospacing="0" w:line="26" w:lineRule="atLeast"/>
        <w:ind w:left="720" w:right="720" w:firstLine="0"/>
        <w:jc w:val="left"/>
        <w:rPr>
          <w:rFonts w:ascii="微软雅黑" w:hAnsi="微软雅黑" w:eastAsia="微软雅黑" w:cs="微软雅黑"/>
          <w:b w:val="0"/>
          <w:i/>
          <w:caps w:val="0"/>
          <w:color w:val="717171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/>
          <w:caps w:val="0"/>
          <w:color w:val="717171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有些时候，就是要先行动，而后思考。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从仅有一点点小想法开始，不断的写、改，再写、再改，别着急，慢慢来，你会发现改变也在一点点的发生！比如我现在就一点想法都没有了。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5792450" cy="7896225"/>
            <wp:effectExtent l="0" t="0" r="0" b="9525"/>
            <wp:docPr id="1" name="图片 17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7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0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看着这个小游戏一点点的发生变化，一步步的完善功能，到最后变成了芝麻烙饼一样的东西，不由的感叹道：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我TM这到底是把时间花在了啥子东西上啊......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324350" cy="2314575"/>
            <wp:effectExtent l="0" t="0" r="0" b="9525"/>
            <wp:docPr id="18" name="图片 18" descr="从零点五开始做半个不能玩的小游戏（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从零点五开始做半个不能玩的小游戏（三）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就到这了，下次见。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请关注微信公众号：偶尔学学Unity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39749F"/>
    <w:rsid w:val="60BC55A0"/>
    <w:rsid w:val="6D535020"/>
    <w:rsid w:val="7E39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2018-10-23T08:28:00Z</dcterms:created>
  <dc:creator>王蔷</dc:creator>
  <cp:lastModifiedBy>王蔷</cp:lastModifiedBy>
  <dcterms:modified xsi:type="dcterms:W3CDTF">2018-10-23T08:29:26Z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