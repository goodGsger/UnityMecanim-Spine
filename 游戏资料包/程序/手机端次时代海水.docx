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手机端次时代海水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作者：日音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"http://gad.qq.com/article/detail/253634"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http://gad.qq.com/article/detail/253634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先上最终效果：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"http://gad.qq.com/article/detail/253634"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http://gad.qq.com/article/detail/253634</w:t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随着海岛奇兵海面的实现到上一个移动海面的改进，收到了不错的反响，这促使我开始思考，有没有可能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在牺牲部分性能的情况下实现更加贴近pc端表现的海水。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话不多说，开始执行。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首先，我们要知道目光射入海水的方向：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float3 worldView = (IN.worldPos - _WorldSpaceCameraPos);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然后要获得海水的法线：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half4 nmap = (tex2D(_BumpTex, i.worldPos.xz + offset) + tex2D(_BumpTex, half2(-i.worldPos.z, i.worldPos.x) - offset)) * 0.5;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这里为了让海水有流动的效果，offset随着时间变化，而取法线贴图则是用了xz和z来出里扰动。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有了法线和眼睛视角，就可以根据菲涅尔公式计算点积：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 fresnel = sqrt(1.0 - dot(-normalize(worldView), worldNormal));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这样就有了初步效果：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449195"/>
            <wp:effectExtent l="0" t="0" r="10160" b="8255"/>
            <wp:docPr id="1" name="图片 1" descr="手机端次时代海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端次时代海水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然后就是海面的高光，我们打算模拟下光照，如下：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 reflectiveFactor = max(0.0, dot(viewdir, reflect(lightDir, worldNormal)));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 shininess = _Strength * 100;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 specularFactor = pow(reflectiveFactor, shininess);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 diffuseFactor = max(0.0, dot(worldNormal, lightDir));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color = tex2D(_MainTex, i.texcoord);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color.rgb *= diffuseFactor;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color.rgb = _Specular.rgb * specularFactor;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这里我整理下光照的部分，首先我们理解下光照的方向，可以认为应该是负的xyz，这样才像从上面照下来。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于是我把光照设置成-1,-1,0,而计算物体光照原色的时候，利用法线和光照方向的点积，这里要注意，你需要反向一下光照的方向。而计算高光的时候，则是真的用光线的方向了。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这里还有一个非常有意思的点，就是法线里面存的是物体本身的坐标系，我们法线大部分的法线的值都是Z轴朝向的，但水面肯定是朝y轴的才对，所以这里用了一个小技巧，就是把y和z调换。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经过这样的处理，效果变成了这样：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493645"/>
            <wp:effectExtent l="0" t="0" r="10160" b="1905"/>
            <wp:docPr id="4" name="图片 2" descr="手机端次时代海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手机端次时代海水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接下来处理海岸的部分，先使用自带的深度图试试：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o.args = ComputeScreenPos(o.pos);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COMPUTE_EYEDEPTH(o.args.z);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half4 foam = (tex2D(_FoamTex, uv1) + tex2D(_FoamTex, uv2)) * 0.5;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half3 worldNormal = (normal.xyz * 2 - 1).xzy;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color = tex2D(_MainTex, i.texcoord);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float depth = tex2Dproj(_CameraDepthTexture, i.args).r;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depth = LinearEyeDepth(depth);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depth = depth - i.args.z;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float depth1 = saturate(depth * _Range.x);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float depth2 = saturate(depth * _Range.x * 0.9);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根据视角看过去的深度，计算出深度差。根据深度差，显示出海岸泡沫的效果。这里有一小技巧，我本来使用depth的时候，发现有泡沫的地方和没有泡沫的地方有很明显的分界线，于是用了两层泡沫，第一层浓，第二层淡，弱化泡沫边界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效果如下：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880995"/>
            <wp:effectExtent l="0" t="0" r="10160" b="14605"/>
            <wp:docPr id="3" name="图片 3" descr="手机端次时代海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端次时代海水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接下来就是增加光照和深浅变化的控制，这部分就很简单了：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>half3 lightDir = _WorldSpaceLightPos0.xyz;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// Phong shading model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half reflectiveFactor = max(0.0, dot(viewdir, normalize(reflect(-lightDir, worldNormal)))) * 0.995;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half shininess = _Strength * 200.0;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half specularFactor = pow(reflectiveFactor, shininess);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float deep = 1 - saturate(depth1 * _Range.y);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float4 deepColor = lerp(_Bright, _Dark, deep * 2)* _Range.y;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CFDCE8" w:sz="24" w:space="11"/>
          <w:bottom w:val="none" w:color="auto" w:sz="0" w:space="0"/>
          <w:right w:val="none" w:color="auto" w:sz="0" w:space="0"/>
        </w:pBdr>
        <w:shd w:val="clear" w:fill="F2F2F2"/>
        <w:spacing w:before="210" w:beforeAutospacing="0" w:after="210" w:afterAutospacing="0"/>
        <w:ind w:left="0" w:right="0"/>
        <w:rPr>
          <w:rFonts w:hint="default" w:ascii="Consolas Regular" w:hAnsi="Consolas Regular" w:eastAsia="Consolas Regular" w:cs="Consolas Regular"/>
        </w:rPr>
      </w:pPr>
      <w:r>
        <w:rPr>
          <w:rFonts w:hint="default" w:ascii="Consolas Regular" w:hAnsi="Consolas Regular" w:eastAsia="Consolas Regular" w:cs="Consolas Regular"/>
          <w:b w:val="0"/>
          <w:i w:val="0"/>
          <w:caps w:val="0"/>
          <w:color w:val="333333"/>
          <w:spacing w:val="0"/>
          <w:bdr w:val="single" w:color="CFDCE8" w:sz="24" w:space="0"/>
          <w:shd w:val="clear" w:fill="F2F2F2"/>
        </w:rPr>
        <w:t xml:space="preserve">                color.rgb = color.rgb * _Range.z + deepColor * (1 - _Range.z);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配了一个血海：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345180"/>
            <wp:effectExtent l="0" t="0" r="10160" b="7620"/>
            <wp:docPr id="2" name="图片 4" descr="手机端次时代海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手机端次时代海水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目前已经提交给商店更新了，审核大概需要1-2周。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商店插件地址：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instrText xml:space="preserve"> HYPERLINK "https://www.assetstore.unity3d.com/en/" \l "!/content/120466"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t>https://www.assetstore.unity3d.com/en/#!/content/120466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end"/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 Regular">
    <w:altName w:val="Consola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D02F29"/>
    <w:rsid w:val="14FE2870"/>
    <w:rsid w:val="6D535020"/>
    <w:rsid w:val="7AD0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2018-10-23T07:53:00Z</dcterms:created>
  <dc:creator>王蔷</dc:creator>
  <cp:lastModifiedBy>王蔷</cp:lastModifiedBy>
  <dcterms:modified xsi:type="dcterms:W3CDTF">2018-10-23T08:00:18Z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