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用Unity从零点五开始做半个不能玩的小游戏（一）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作者：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begin"/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instrText xml:space="preserve"> HYPERLINK "http://gad.qq.com/user/index?id=1075523" </w:instrTex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separate"/>
      </w:r>
      <w:r>
        <w:rPr>
          <w:rStyle w:val="4"/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t>枸杞忧天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end"/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"http://gad.qq.com/article/detail/43816" </w:instrText>
      </w:r>
      <w:r>
        <w:rPr>
          <w:rFonts w:hint="eastAsia"/>
          <w:lang w:eastAsia="zh-CN"/>
        </w:rPr>
        <w:fldChar w:fldCharType="separate"/>
      </w:r>
      <w:r>
        <w:rPr>
          <w:rStyle w:val="4"/>
          <w:rFonts w:hint="eastAsia"/>
          <w:lang w:eastAsia="zh-CN"/>
        </w:rPr>
        <w:t>http://gad.qq.com/article/detail/43816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写在最前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总想在工作之余写一些小玩具陶冶一下情操，因此从此篇开始，预计花费三、四次的时间，记录一个小游戏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从无到有、再到不能玩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的搭建过程。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游戏概述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运行这个小游戏将创建出一个温馨、和谐的世界，这个世界里着很多美丽的城市，每个城市周围又辅有若干可供英雄们探索的神秘野外；英雄们会根据自身属性选择探索目标，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完全不用你操心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！伴随着它们探索的深入，将谱写出一幕幕可歌可泣、催人泪下的传奇故事。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而你，作为游戏的绝对主角，将在这个世界中扮演一个十分重要的角色：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一个没有任何主观能动性的看客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由于写到这时还没开始构建项目，因此仅用我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精湛的画技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描绘一下游戏运行起来的样子：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096895"/>
            <wp:effectExtent l="0" t="0" r="10160" b="8255"/>
            <wp:docPr id="18" name="图片 1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哎？怎么感觉看完草图后，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连我自己都不想写下去了呢……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但是没办法，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自己画的饼，跪着也要烙完。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26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预计内容安排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第一回、描述游戏玩法、基本架构，生成随机地图，周围探索点。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第二回、构建英雄并可开始自动探索世界。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第三回、英雄与城市、探索点、以及其他英雄的互动 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第四回、添加UI来增强游戏的表现力，并对全文做出总结。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一些解释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之所以叫从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零点五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开始，是因为我认为你至少应该具备以下能力后才开始看这篇文章：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1、会新建场景。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2、会创建对象。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3、会创建Prefab。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4、会写简单的C#脚本。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因为本文并不会对很基础的操作做详尽说明，比如：现在我们用鼠标轻轻点中这个对象，然后轻轻将它拖向文件夹，注意我拖了拖了拖了……唉！唉唉？！成功了？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成功了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！这个蓝色的就是预制体！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我们成功了……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781425" cy="2466975"/>
            <wp:effectExtent l="0" t="0" r="9525" b="9525"/>
            <wp:docPr id="21" name="图片 3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当然，除了你应该有点基础外，你最好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不要具备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很高的Unity水平，因为这样我就不能忽悠你了。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游戏结构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游戏的玩法已经在上文进行了描述，现在来看一下游戏结构及各游戏元素间的关系。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6524625" cy="5124450"/>
            <wp:effectExtent l="0" t="0" r="9525" b="0"/>
            <wp:docPr id="16" name="图片 4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结构实在太简单了，就不做赘述了。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29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正文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一、构建基本场景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1、新建场景，并保存在场景文件夹中。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171950" cy="1952625"/>
            <wp:effectExtent l="0" t="0" r="0" b="9525"/>
            <wp:docPr id="19" name="图片 6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2、新建一个Cube作为整个世界的地面，尽量大点。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276600" cy="3505200"/>
            <wp:effectExtent l="0" t="0" r="0" b="0"/>
            <wp:docPr id="20" name="图片 7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3、新建一个Cube作为City，一个Cube作为Field，还有一个Capsule做为英雄。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265805"/>
            <wp:effectExtent l="0" t="0" r="10160" b="10795"/>
            <wp:docPr id="8" name="图片 8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万事俱备。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微调视角到合适的角度，就会惊喜的发现一个美轮美奂的游戏世界已经呈现在了我们眼前。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705225"/>
            <wp:effectExtent l="0" t="0" r="10160" b="9525"/>
            <wp:docPr id="11" name="图片 9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真是完美。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6019800" cy="4486275"/>
            <wp:effectExtent l="0" t="0" r="0" b="9525"/>
            <wp:docPr id="7" name="图片 10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“小当家，这当真是3A级别的画质啊！”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但是为了能稍加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区别各种对象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，让游戏感觉尽可能的再好一些，我们决定加入不同的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颜色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用来区分对象。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4、新建一些简单的颜色材质球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071370"/>
            <wp:effectExtent l="0" t="0" r="10160" b="5080"/>
            <wp:docPr id="17" name="图片 11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5、将材质球直接拖到各个对象上面，专业点讲就是：give them some colors to see see.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297555"/>
            <wp:effectExtent l="0" t="0" r="10160" b="17145"/>
            <wp:docPr id="22" name="图片 12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稍稍复制一些对象，预览一下整体效果：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162300" cy="2638425"/>
            <wp:effectExtent l="0" t="0" r="0" b="9525"/>
            <wp:docPr id="13" name="图片 13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漂亮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，画质上升了不止一个档次，让人看了就想赶快充钱。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752850" cy="1990725"/>
            <wp:effectExtent l="0" t="0" r="0" b="9525"/>
            <wp:docPr id="12" name="图片 14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“我先充个钻石VIP为敬”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可惜我们没有商店这个功能。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二、整理场景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浏览一下Hierarchy窗口下的场景结构，可以用四个字来形容：“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整齐而有规律，简单而不简约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”。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130550"/>
            <wp:effectExtent l="0" t="0" r="10160" b="12700"/>
            <wp:docPr id="9" name="图片 15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5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但是我们不能满足于此，于是简单调整一下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结构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，新增一些节点管理它们吧。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1、新增管理节点，并重置Transform的空间属性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352675"/>
            <wp:effectExtent l="0" t="0" r="10160" b="9525"/>
            <wp:docPr id="14" name="图片 16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新建好管理节点后，将之前复制的对象拖到对应的节点下，我们发现果然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清爽多了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，当然这么做最重要的原因是：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会让你看起来很专业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至此，我们的游戏开发已经接近了尾声。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41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逗你呢，当然不可能，之前的对象都是直接复制出来的，这似乎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有一点点不专业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。我们更希望在游戏启动时或运行中，城市、野外和英雄可以动态随机的出现在这个世界里，因此我们需要做两件事：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① 分别为城市、野外、英雄准备好一份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Prefab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，用来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动态实例化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出更多的游戏对象。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②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 xml:space="preserve"> 添加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一个简单的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管理器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来实施实例化及管理实例化后的游戏对象。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因此：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2、移除无用的对象，创建城市、野外、英雄的Prefab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305425" cy="5467350"/>
            <wp:effectExtent l="0" t="0" r="9525" b="0"/>
            <wp:docPr id="23" name="图片 18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将多余对象删除，仅保存一个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最可爱的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作为prefab，恢复场景的干净整洁。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3、建立世界管理器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写代码最忌讳的是没有想明白就开始动手，所以在写这个管理器之前我们先梳理一下对它的需求：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 xml:space="preserve">①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它要看起来要很专业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② 可以动态、随机生成一定数量的城市，野外。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③ 城市尽量要摆的分散，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避免过分的集中，尽量均匀分布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 xml:space="preserve">④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野外围绕城市摆放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，这样建立在均匀分布的城市基础上，它们也会相对均匀，同时也更合理些。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针对以上需求，我们只实现一个简单版的世界管理器即可，它的接口及主要功能如下：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600575" cy="4619625"/>
            <wp:effectExtent l="0" t="0" r="9525" b="9525"/>
            <wp:docPr id="15" name="图片 19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在场景中建立一个世界管理器对象，贴上这个脚本并修改Inspector面板上的参数：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655570"/>
            <wp:effectExtent l="0" t="0" r="10160" b="11430"/>
            <wp:docPr id="10" name="图片 20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简单总结一下这个世界管理器的关键功能：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① 给定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地图范围、城市数量、城市间的密度系数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，在随机位置生成城市（蓝色方块）。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② 给定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野外生成半径、野外数量、野外密度系数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，围绕每一个城市随机生成野外（绿色方块）。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实际运行起来感觉像这样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随机码放城市：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838450"/>
            <wp:effectExtent l="0" t="0" r="10160" b="0"/>
            <wp:docPr id="3" name="图片 21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1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围绕城市随机码放野外：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445510"/>
            <wp:effectExtent l="0" t="0" r="10160" b="2540"/>
            <wp:docPr id="6" name="图片 22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2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为了显示野外和城市的关系，用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黄色线段将城市和野外进行连接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Scene视图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下Gizmos显示为：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348355"/>
            <wp:effectExtent l="0" t="0" r="10160" b="4445"/>
            <wp:docPr id="2" name="图片 23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3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48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部分关键代码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1、在随机放置城市和野外时，采用的是非常简单的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咣咣咣重复试验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的方式：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567940"/>
            <wp:effectExtent l="0" t="0" r="10160" b="3810"/>
            <wp:docPr id="1" name="图片 25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5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2、尽管城市和野外的逻辑关系是：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野外围绕城市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，但实际层级关系它们是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分数在不同的节点之下的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276725" cy="3286125"/>
            <wp:effectExtent l="0" t="0" r="9525" b="9525"/>
            <wp:docPr id="4" name="图片 26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6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因此在在计算野外位置时，需要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进行空间转换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381250"/>
            <wp:effectExtent l="0" t="0" r="10160" b="0"/>
            <wp:docPr id="5" name="图片 27" descr="用Unity从零点五开始做半个不能玩的小游戏（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7" descr="用Unity从零点五开始做半个不能玩的小游戏（一）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小结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此回对小游戏的样子进行了简单描述、绘制了草图，在打消了放弃的念头后创建了游戏项目，并添加了随机码放城市、野外的功能。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下回预计将把英雄引入世界，可自主探索周围的世界，具体的我也不知道会弄成啥样，因为还没开始。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附上项目的GitHub位置，有兴趣可以去取: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"https://github.com/elsong823/HalfWorld"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i w:val="0"/>
          <w:caps w:val="0"/>
          <w:color w:val="003884"/>
          <w:spacing w:val="0"/>
          <w:sz w:val="24"/>
          <w:szCs w:val="24"/>
        </w:rPr>
        <w:t>https://github.com/elsong823/HalfWorld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最后，希望自己能坚持做完这件简单的事情，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下回见。</w:t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FE79A6"/>
    <w:rsid w:val="00234B6E"/>
    <w:rsid w:val="2FFE79A6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GIF"/><Relationship Id="rId22" Type="http://schemas.openxmlformats.org/officeDocument/2006/relationships/image" Target="media/image19.GIF"/><Relationship Id="rId21" Type="http://schemas.openxmlformats.org/officeDocument/2006/relationships/image" Target="media/image18.GIF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2018-10-24T07:38:00Z</dcterms:created>
  <dc:creator>王蔷</dc:creator>
  <cp:lastModifiedBy>王蔷</cp:lastModifiedBy>
  <dcterms:modified xsi:type="dcterms:W3CDTF">2018-10-24T07:40:41Z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